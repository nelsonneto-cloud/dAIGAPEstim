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</w:rPr>
        <w:alias w:val="Title"/>
        <w:tag w:val=""/>
        <w:id w:val="315851465"/>
        <w:placeholder>
          <w:docPart w:val="0F1FD03AB7FA4006AA454A1B242A290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 w:multiLine="1"/>
      </w:sdtPr>
      <w:sdtContent>
        <w:p w14:paraId="5CC9C38C" w14:textId="77777777" w:rsidR="00FE4EE0" w:rsidRPr="008879BA" w:rsidRDefault="00481408" w:rsidP="00264477">
          <w:pPr>
            <w:pStyle w:val="Ttulo"/>
          </w:pPr>
          <w:r>
            <w:rPr>
              <w:noProof/>
            </w:rPr>
            <w:t>title</w:t>
          </w:r>
        </w:p>
      </w:sdtContent>
    </w:sdt>
    <w:sdt>
      <w:sdtPr>
        <w:rPr>
          <w:noProof/>
        </w:rPr>
        <w:alias w:val="Subtitle"/>
        <w:tag w:val="Subject"/>
        <w:id w:val="-2128613278"/>
        <w:placeholder>
          <w:docPart w:val="74290DFF99A6405E830988FC47756E26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 w:multiLine="1"/>
      </w:sdtPr>
      <w:sdtContent>
        <w:p w14:paraId="435FAFD2" w14:textId="77777777" w:rsidR="00264477" w:rsidRPr="008879BA" w:rsidRDefault="00481408" w:rsidP="00264477">
          <w:pPr>
            <w:pStyle w:val="Subttulo"/>
          </w:pPr>
          <w:r>
            <w:rPr>
              <w:noProof/>
            </w:rPr>
            <w:t>Subtitle</w:t>
          </w:r>
        </w:p>
      </w:sdtContent>
    </w:sdt>
    <w:p w14:paraId="48E8DC96" w14:textId="77777777" w:rsidR="00264477" w:rsidRPr="008879BA" w:rsidRDefault="00264477" w:rsidP="00E25B48">
      <w:pPr>
        <w:spacing w:after="113"/>
        <w:rPr>
          <w:color w:val="941914" w:themeColor="accent2"/>
          <w:sz w:val="24"/>
          <w:szCs w:val="24"/>
        </w:rPr>
      </w:pPr>
      <w:r w:rsidRPr="008879BA">
        <w:rPr>
          <w:color w:val="941914" w:themeColor="accent2"/>
          <w:sz w:val="24"/>
          <w:szCs w:val="24"/>
        </w:rPr>
        <w:t xml:space="preserve">Date: </w:t>
      </w:r>
      <w:sdt>
        <w:sdtPr>
          <w:rPr>
            <w:color w:val="941914" w:themeColor="accent2"/>
            <w:sz w:val="24"/>
            <w:szCs w:val="24"/>
          </w:rPr>
          <w:alias w:val="Publish Date"/>
          <w:tag w:val=""/>
          <w:id w:val="1343363251"/>
          <w:placeholder>
            <w:docPart w:val="C3CABD8F74D4479DB06F81D438A3599A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 MMMM yyyy"/>
            <w:lid w:val="en-GB"/>
            <w:storeMappedDataAs w:val="dateTime"/>
            <w:calendar w:val="gregorian"/>
          </w:date>
        </w:sdtPr>
        <w:sdtContent>
          <w:r w:rsidRPr="008879BA">
            <w:rPr>
              <w:rStyle w:val="TextodoEspaoReservado"/>
            </w:rPr>
            <w:t>[Publish Date]</w:t>
          </w:r>
        </w:sdtContent>
      </w:sdt>
    </w:p>
    <w:p w14:paraId="28634368" w14:textId="77777777" w:rsidR="00264477" w:rsidRPr="008879BA" w:rsidRDefault="00264477" w:rsidP="00E25B48">
      <w:pPr>
        <w:spacing w:after="113"/>
        <w:rPr>
          <w:color w:val="C42828" w:themeColor="accent1"/>
          <w:sz w:val="24"/>
          <w:szCs w:val="24"/>
        </w:rPr>
      </w:pPr>
      <w:r w:rsidRPr="008879BA">
        <w:rPr>
          <w:color w:val="C42828" w:themeColor="accent1"/>
          <w:sz w:val="24"/>
          <w:szCs w:val="24"/>
        </w:rPr>
        <w:t xml:space="preserve">Version: </w:t>
      </w:r>
      <w:sdt>
        <w:sdtPr>
          <w:rPr>
            <w:color w:val="C42828" w:themeColor="accent1"/>
            <w:sz w:val="24"/>
            <w:szCs w:val="24"/>
          </w:rPr>
          <w:id w:val="-1573198865"/>
          <w:placeholder>
            <w:docPart w:val="B151096B714240E9A0796E06FF247058"/>
          </w:placeholder>
          <w:showingPlcHdr/>
          <w:text/>
        </w:sdtPr>
        <w:sdtContent>
          <w:r w:rsidR="00E25B48" w:rsidRPr="008879BA">
            <w:rPr>
              <w:rStyle w:val="TextodoEspaoReservado"/>
            </w:rPr>
            <w:t>[Version]</w:t>
          </w:r>
        </w:sdtContent>
      </w:sdt>
    </w:p>
    <w:p w14:paraId="031DA941" w14:textId="77777777" w:rsidR="00FE4EE0" w:rsidRPr="008879BA" w:rsidRDefault="00FE4EE0" w:rsidP="00E25B48">
      <w:pPr>
        <w:spacing w:after="113"/>
        <w:rPr>
          <w:color w:val="C42828" w:themeColor="accent1"/>
          <w:sz w:val="24"/>
          <w:szCs w:val="24"/>
        </w:rPr>
        <w:sectPr w:rsidR="00FE4EE0" w:rsidRPr="008879BA" w:rsidSect="0024241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4820" w:right="1134" w:bottom="2410" w:left="1134" w:header="1140" w:footer="1140" w:gutter="0"/>
          <w:cols w:space="708"/>
          <w:docGrid w:linePitch="360"/>
        </w:sectPr>
      </w:pPr>
    </w:p>
    <w:p w14:paraId="02D39592" w14:textId="77777777" w:rsidR="006926A7" w:rsidRPr="008879BA" w:rsidRDefault="006926A7" w:rsidP="00AD324F">
      <w:pPr>
        <w:pStyle w:val="TableTitle"/>
      </w:pPr>
      <w:r w:rsidRPr="008879BA">
        <w:lastRenderedPageBreak/>
        <w:t>Approval for use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926A7" w:rsidRPr="008879BA" w14:paraId="5E56F9FC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0A1DB704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delaware</w:t>
            </w:r>
          </w:p>
        </w:tc>
        <w:tc>
          <w:tcPr>
            <w:tcW w:w="2407" w:type="dxa"/>
          </w:tcPr>
          <w:p w14:paraId="3102D80B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Name</w:t>
            </w:r>
          </w:p>
        </w:tc>
        <w:tc>
          <w:tcPr>
            <w:tcW w:w="2407" w:type="dxa"/>
          </w:tcPr>
          <w:p w14:paraId="5526E252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Signature</w:t>
            </w:r>
          </w:p>
        </w:tc>
        <w:tc>
          <w:tcPr>
            <w:tcW w:w="2407" w:type="dxa"/>
          </w:tcPr>
          <w:p w14:paraId="4FC5478E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</w:tr>
      <w:tr w:rsidR="006926A7" w:rsidRPr="008879BA" w14:paraId="18D82FFC" w14:textId="77777777" w:rsidTr="006926A7">
        <w:tc>
          <w:tcPr>
            <w:tcW w:w="2407" w:type="dxa"/>
          </w:tcPr>
          <w:p w14:paraId="49C12BDC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Setup by:</w:t>
            </w:r>
          </w:p>
        </w:tc>
        <w:tc>
          <w:tcPr>
            <w:tcW w:w="2407" w:type="dxa"/>
          </w:tcPr>
          <w:p w14:paraId="12BC85AB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560B66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A437479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13BBA8A9" w14:textId="77777777" w:rsidTr="006926A7">
        <w:tc>
          <w:tcPr>
            <w:tcW w:w="2407" w:type="dxa"/>
          </w:tcPr>
          <w:p w14:paraId="38B58AD9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79C786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8C4E66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4C70FF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092EA173" w14:textId="77777777" w:rsidTr="006926A7">
        <w:tc>
          <w:tcPr>
            <w:tcW w:w="2407" w:type="dxa"/>
          </w:tcPr>
          <w:p w14:paraId="214204AF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CBA644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5A59BD6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D582275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04591F11" w14:textId="77777777" w:rsidTr="006926A7">
        <w:tc>
          <w:tcPr>
            <w:tcW w:w="2407" w:type="dxa"/>
          </w:tcPr>
          <w:p w14:paraId="5CF45C1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57CE739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3BF3087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8B5751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40D441BA" w14:textId="77777777" w:rsidTr="006926A7">
        <w:tc>
          <w:tcPr>
            <w:tcW w:w="2407" w:type="dxa"/>
          </w:tcPr>
          <w:p w14:paraId="6A09756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7E9493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BAB365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250CCFA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18CAE813" w14:textId="77777777" w:rsidTr="006926A7">
        <w:tc>
          <w:tcPr>
            <w:tcW w:w="2407" w:type="dxa"/>
          </w:tcPr>
          <w:p w14:paraId="29EA4B2C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Approved by:</w:t>
            </w:r>
          </w:p>
        </w:tc>
        <w:tc>
          <w:tcPr>
            <w:tcW w:w="2407" w:type="dxa"/>
          </w:tcPr>
          <w:p w14:paraId="1C529F3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8B2DEB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116F53C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32F2E601" w14:textId="77777777" w:rsidTr="006926A7">
        <w:tc>
          <w:tcPr>
            <w:tcW w:w="2407" w:type="dxa"/>
          </w:tcPr>
          <w:p w14:paraId="3B35DC5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C521134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136AC27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01B25EF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5CF278AE" w14:textId="77777777" w:rsidTr="006926A7">
        <w:tc>
          <w:tcPr>
            <w:tcW w:w="2407" w:type="dxa"/>
          </w:tcPr>
          <w:p w14:paraId="2B6E82E4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49A03D1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23549A8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FB8506E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</w:tbl>
    <w:p w14:paraId="5D0C9AA1" w14:textId="77777777" w:rsidR="006926A7" w:rsidRPr="008879BA" w:rsidRDefault="006926A7" w:rsidP="006926A7">
      <w:pPr>
        <w:rPr>
          <w:lang w:eastAsia="en-GB"/>
        </w:rPr>
      </w:pPr>
    </w:p>
    <w:p w14:paraId="4794F026" w14:textId="77777777" w:rsidR="006926A7" w:rsidRPr="008879BA" w:rsidRDefault="006926A7" w:rsidP="006926A7">
      <w:pPr>
        <w:pStyle w:val="TableTitle"/>
        <w:rPr>
          <w:lang w:eastAsia="en-GB"/>
        </w:rPr>
      </w:pPr>
      <w:r w:rsidRPr="008879BA">
        <w:rPr>
          <w:lang w:eastAsia="en-GB"/>
        </w:rPr>
        <w:t>Distribution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6926A7" w:rsidRPr="008879BA" w14:paraId="76277394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16" w:type="dxa"/>
          </w:tcPr>
          <w:p w14:paraId="37CDBD98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(e</w:t>
            </w:r>
            <w:r w:rsidR="00AA6EBC">
              <w:rPr>
                <w:lang w:eastAsia="en-GB"/>
              </w:rPr>
              <w:t>.</w:t>
            </w:r>
            <w:r w:rsidRPr="008879BA">
              <w:rPr>
                <w:lang w:eastAsia="en-GB"/>
              </w:rPr>
              <w:t>g. name customer)</w:t>
            </w:r>
          </w:p>
        </w:tc>
        <w:tc>
          <w:tcPr>
            <w:tcW w:w="4816" w:type="dxa"/>
          </w:tcPr>
          <w:p w14:paraId="6AEF3740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(name contact person)</w:t>
            </w:r>
          </w:p>
        </w:tc>
      </w:tr>
      <w:tr w:rsidR="006926A7" w:rsidRPr="008879BA" w14:paraId="5471EE16" w14:textId="77777777" w:rsidTr="006926A7">
        <w:tc>
          <w:tcPr>
            <w:tcW w:w="4816" w:type="dxa"/>
          </w:tcPr>
          <w:p w14:paraId="6289F32B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6142A2F1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1C947037" w14:textId="77777777" w:rsidTr="006926A7">
        <w:tc>
          <w:tcPr>
            <w:tcW w:w="4816" w:type="dxa"/>
          </w:tcPr>
          <w:p w14:paraId="31C7A97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53BD3483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0211362C" w14:textId="77777777" w:rsidTr="006926A7">
        <w:tc>
          <w:tcPr>
            <w:tcW w:w="4816" w:type="dxa"/>
          </w:tcPr>
          <w:p w14:paraId="05A1B3AB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277657C0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  <w:tr w:rsidR="006926A7" w:rsidRPr="008879BA" w14:paraId="7227F396" w14:textId="77777777" w:rsidTr="006926A7">
        <w:tc>
          <w:tcPr>
            <w:tcW w:w="4816" w:type="dxa"/>
          </w:tcPr>
          <w:p w14:paraId="6957EC28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  <w:tc>
          <w:tcPr>
            <w:tcW w:w="4816" w:type="dxa"/>
          </w:tcPr>
          <w:p w14:paraId="6D0BA0E2" w14:textId="77777777" w:rsidR="006926A7" w:rsidRPr="008879BA" w:rsidRDefault="006926A7" w:rsidP="00716B18">
            <w:pPr>
              <w:rPr>
                <w:lang w:eastAsia="en-GB"/>
              </w:rPr>
            </w:pPr>
          </w:p>
        </w:tc>
      </w:tr>
    </w:tbl>
    <w:p w14:paraId="01B8BA81" w14:textId="77777777" w:rsidR="006926A7" w:rsidRPr="008879BA" w:rsidRDefault="006926A7" w:rsidP="006926A7">
      <w:pPr>
        <w:rPr>
          <w:lang w:eastAsia="en-GB"/>
        </w:rPr>
      </w:pPr>
    </w:p>
    <w:p w14:paraId="26D7A7D4" w14:textId="77777777" w:rsidR="006926A7" w:rsidRPr="008879BA" w:rsidRDefault="006926A7" w:rsidP="006926A7">
      <w:pPr>
        <w:pStyle w:val="TableTitle"/>
        <w:rPr>
          <w:lang w:eastAsia="en-GB"/>
        </w:rPr>
      </w:pPr>
      <w:r w:rsidRPr="008879BA">
        <w:rPr>
          <w:lang w:eastAsia="en-GB"/>
        </w:rPr>
        <w:t>Data classification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564"/>
        <w:gridCol w:w="1985"/>
        <w:gridCol w:w="7083"/>
      </w:tblGrid>
      <w:tr w:rsidR="006926A7" w:rsidRPr="008879BA" w14:paraId="657A8181" w14:textId="77777777" w:rsidTr="00692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2" w:type="dxa"/>
            <w:gridSpan w:val="3"/>
          </w:tcPr>
          <w:p w14:paraId="3A4E3600" w14:textId="77777777" w:rsidR="006926A7" w:rsidRPr="008879BA" w:rsidRDefault="006926A7" w:rsidP="00716B18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Choose a classification of confidentiality</w:t>
            </w:r>
          </w:p>
        </w:tc>
      </w:tr>
      <w:tr w:rsidR="006926A7" w:rsidRPr="008879BA" w14:paraId="24F42CD4" w14:textId="77777777" w:rsidTr="006926A7">
        <w:sdt>
          <w:sdtPr>
            <w:rPr>
              <w:lang w:eastAsia="en-GB"/>
            </w:rPr>
            <w:id w:val="-1827816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27C71419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1B5ABB95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Public</w:t>
            </w:r>
          </w:p>
        </w:tc>
        <w:tc>
          <w:tcPr>
            <w:tcW w:w="7083" w:type="dxa"/>
          </w:tcPr>
          <w:p w14:paraId="02DAF4F6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public if the information is purposely aimed to be disclosed to the public and has no business impact for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 if that information is disclosed.</w:t>
            </w:r>
          </w:p>
        </w:tc>
      </w:tr>
      <w:tr w:rsidR="006926A7" w:rsidRPr="008879BA" w14:paraId="4D2D52FE" w14:textId="77777777" w:rsidTr="006926A7">
        <w:sdt>
          <w:sdtPr>
            <w:rPr>
              <w:lang w:eastAsia="en-GB"/>
            </w:rPr>
            <w:id w:val="1155801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466881FB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324F572C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Internal Use</w:t>
            </w:r>
          </w:p>
        </w:tc>
        <w:tc>
          <w:tcPr>
            <w:tcW w:w="7083" w:type="dxa"/>
          </w:tcPr>
          <w:p w14:paraId="28CFF66C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as internal use if the disclosure of the information to unauthorized individuals could only cause limited or no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6926A7" w:rsidRPr="008879BA" w14:paraId="2A5CA352" w14:textId="77777777" w:rsidTr="006926A7">
        <w:sdt>
          <w:sdtPr>
            <w:rPr>
              <w:lang w:eastAsia="en-GB"/>
            </w:rPr>
            <w:id w:val="16258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5ED5B83B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4809A718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Confidential</w:t>
            </w:r>
          </w:p>
        </w:tc>
        <w:tc>
          <w:tcPr>
            <w:tcW w:w="7083" w:type="dxa"/>
          </w:tcPr>
          <w:p w14:paraId="355C20A1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confidential if the disclosure of the information to unauthorized individuals could cause a moderate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 xml:space="preserve">elaware. </w:t>
            </w:r>
          </w:p>
        </w:tc>
      </w:tr>
      <w:tr w:rsidR="006926A7" w:rsidRPr="008879BA" w14:paraId="67EB0D8E" w14:textId="77777777" w:rsidTr="006926A7">
        <w:sdt>
          <w:sdtPr>
            <w:rPr>
              <w:lang w:eastAsia="en-GB"/>
            </w:rPr>
            <w:id w:val="-17873393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4" w:type="dxa"/>
              </w:tcPr>
              <w:p w14:paraId="3EF24AAB" w14:textId="77777777" w:rsidR="006926A7" w:rsidRPr="008879BA" w:rsidRDefault="006926A7" w:rsidP="00716B18">
                <w:pPr>
                  <w:jc w:val="center"/>
                  <w:rPr>
                    <w:lang w:eastAsia="en-GB"/>
                  </w:rPr>
                </w:pPr>
                <w:r w:rsidRPr="008879BA">
                  <w:rPr>
                    <w:rFonts w:ascii="MS Gothic" w:eastAsia="MS Gothic" w:hAnsi="MS Gothic"/>
                    <w:lang w:eastAsia="en-GB"/>
                  </w:rPr>
                  <w:t>☐</w:t>
                </w:r>
              </w:p>
            </w:tc>
          </w:sdtContent>
        </w:sdt>
        <w:tc>
          <w:tcPr>
            <w:tcW w:w="1985" w:type="dxa"/>
          </w:tcPr>
          <w:p w14:paraId="70275FB4" w14:textId="77777777" w:rsidR="006926A7" w:rsidRPr="008879BA" w:rsidRDefault="006926A7" w:rsidP="00716B18">
            <w:pPr>
              <w:rPr>
                <w:b/>
                <w:bCs/>
                <w:lang w:eastAsia="en-GB"/>
              </w:rPr>
            </w:pPr>
            <w:r w:rsidRPr="008879BA">
              <w:rPr>
                <w:b/>
                <w:bCs/>
                <w:lang w:eastAsia="en-GB"/>
              </w:rPr>
              <w:t>Strictly Confidential</w:t>
            </w:r>
          </w:p>
        </w:tc>
        <w:tc>
          <w:tcPr>
            <w:tcW w:w="7083" w:type="dxa"/>
          </w:tcPr>
          <w:p w14:paraId="318F7793" w14:textId="77777777" w:rsidR="006926A7" w:rsidRPr="008879BA" w:rsidRDefault="006926A7" w:rsidP="00716B18">
            <w:pPr>
              <w:rPr>
                <w:sz w:val="14"/>
                <w:szCs w:val="18"/>
                <w:lang w:eastAsia="en-GB"/>
              </w:rPr>
            </w:pPr>
            <w:r w:rsidRPr="008879BA">
              <w:rPr>
                <w:sz w:val="14"/>
                <w:szCs w:val="18"/>
                <w:lang w:eastAsia="en-GB"/>
              </w:rPr>
              <w:t xml:space="preserve">An information asset is classified strictly confidential if the disclosure of the information to unauthorized individuals could cause a severe business impact to </w:t>
            </w:r>
            <w:r w:rsidR="00136162">
              <w:rPr>
                <w:sz w:val="14"/>
                <w:szCs w:val="18"/>
                <w:lang w:eastAsia="en-GB"/>
              </w:rPr>
              <w:t>d</w:t>
            </w:r>
            <w:r w:rsidRPr="008879BA">
              <w:rPr>
                <w:sz w:val="14"/>
                <w:szCs w:val="18"/>
                <w:lang w:eastAsia="en-GB"/>
              </w:rPr>
              <w:t>elaware.</w:t>
            </w:r>
          </w:p>
        </w:tc>
      </w:tr>
    </w:tbl>
    <w:p w14:paraId="3F73E18B" w14:textId="77777777" w:rsidR="000300AC" w:rsidRPr="008879BA" w:rsidRDefault="000300AC" w:rsidP="000300AC">
      <w:pPr>
        <w:rPr>
          <w:lang w:eastAsia="en-GB"/>
        </w:rPr>
      </w:pPr>
    </w:p>
    <w:p w14:paraId="5BA06CFB" w14:textId="77777777" w:rsidR="000300AC" w:rsidRPr="000300AC" w:rsidRDefault="000300AC" w:rsidP="000300AC">
      <w:pPr>
        <w:pStyle w:val="TableTitle"/>
        <w:rPr>
          <w:bCs/>
        </w:rPr>
      </w:pPr>
      <w:r w:rsidRPr="000300AC">
        <w:rPr>
          <w:bCs/>
        </w:rPr>
        <w:t xml:space="preserve">Change </w:t>
      </w:r>
      <w:r>
        <w:rPr>
          <w:bCs/>
        </w:rPr>
        <w:t>h</w:t>
      </w:r>
      <w:r w:rsidRPr="000300AC">
        <w:rPr>
          <w:bCs/>
        </w:rPr>
        <w:t>istory</w:t>
      </w:r>
    </w:p>
    <w:tbl>
      <w:tblPr>
        <w:tblStyle w:val="DLWTableTeal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4814"/>
      </w:tblGrid>
      <w:tr w:rsidR="000300AC" w:rsidRPr="008879BA" w14:paraId="310E0C2E" w14:textId="77777777" w:rsidTr="00030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</w:tcPr>
          <w:p w14:paraId="3481D112" w14:textId="77777777" w:rsidR="000300AC" w:rsidRPr="000300AC" w:rsidRDefault="000300AC" w:rsidP="00955735">
            <w:pPr>
              <w:rPr>
                <w:bCs/>
                <w:lang w:eastAsia="en-GB"/>
              </w:rPr>
            </w:pPr>
            <w:r w:rsidRPr="000300AC">
              <w:rPr>
                <w:bCs/>
                <w:lang w:eastAsia="en-GB"/>
              </w:rPr>
              <w:t>Version</w:t>
            </w:r>
          </w:p>
        </w:tc>
        <w:tc>
          <w:tcPr>
            <w:tcW w:w="2407" w:type="dxa"/>
          </w:tcPr>
          <w:p w14:paraId="733E6AFD" w14:textId="77777777" w:rsidR="000300AC" w:rsidRPr="008879BA" w:rsidRDefault="000300AC" w:rsidP="00955735">
            <w:pPr>
              <w:rPr>
                <w:lang w:eastAsia="en-GB"/>
              </w:rPr>
            </w:pPr>
            <w:r w:rsidRPr="008879BA">
              <w:rPr>
                <w:lang w:eastAsia="en-GB"/>
              </w:rPr>
              <w:t>Date</w:t>
            </w:r>
          </w:p>
        </w:tc>
        <w:tc>
          <w:tcPr>
            <w:tcW w:w="4814" w:type="dxa"/>
          </w:tcPr>
          <w:p w14:paraId="3C9B68BE" w14:textId="77777777" w:rsidR="000300AC" w:rsidRPr="008879BA" w:rsidRDefault="000300AC" w:rsidP="00955735">
            <w:pPr>
              <w:rPr>
                <w:lang w:eastAsia="en-GB"/>
              </w:rPr>
            </w:pPr>
            <w:r w:rsidRPr="000300AC">
              <w:rPr>
                <w:bCs/>
                <w:lang w:eastAsia="en-GB"/>
              </w:rPr>
              <w:t>Description</w:t>
            </w:r>
          </w:p>
        </w:tc>
      </w:tr>
      <w:tr w:rsidR="000300AC" w:rsidRPr="008879BA" w14:paraId="48A25ACE" w14:textId="77777777" w:rsidTr="000300AC">
        <w:tc>
          <w:tcPr>
            <w:tcW w:w="2407" w:type="dxa"/>
          </w:tcPr>
          <w:p w14:paraId="02F5FB4F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31B6BAD3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4A2A022D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142B7766" w14:textId="77777777" w:rsidTr="000300AC">
        <w:tc>
          <w:tcPr>
            <w:tcW w:w="2407" w:type="dxa"/>
          </w:tcPr>
          <w:p w14:paraId="17825E3D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7F6615FC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0A665DDC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6C8506BB" w14:textId="77777777" w:rsidTr="000300AC">
        <w:tc>
          <w:tcPr>
            <w:tcW w:w="2407" w:type="dxa"/>
          </w:tcPr>
          <w:p w14:paraId="6290398D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51FCCA96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69F4B9B3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  <w:tr w:rsidR="000300AC" w:rsidRPr="008879BA" w14:paraId="441BC46B" w14:textId="77777777" w:rsidTr="000300AC">
        <w:tc>
          <w:tcPr>
            <w:tcW w:w="2407" w:type="dxa"/>
          </w:tcPr>
          <w:p w14:paraId="466013B1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2407" w:type="dxa"/>
          </w:tcPr>
          <w:p w14:paraId="6EE04C88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  <w:tc>
          <w:tcPr>
            <w:tcW w:w="4814" w:type="dxa"/>
          </w:tcPr>
          <w:p w14:paraId="2DE4F871" w14:textId="77777777" w:rsidR="000300AC" w:rsidRPr="008879BA" w:rsidRDefault="000300AC" w:rsidP="00955735">
            <w:pPr>
              <w:rPr>
                <w:lang w:eastAsia="en-GB"/>
              </w:rPr>
            </w:pPr>
          </w:p>
        </w:tc>
      </w:tr>
    </w:tbl>
    <w:p w14:paraId="784B0DA4" w14:textId="77777777" w:rsidR="00AD324F" w:rsidRDefault="00AD324F" w:rsidP="006926A7">
      <w:pPr>
        <w:rPr>
          <w:lang w:eastAsia="en-GB"/>
        </w:rPr>
      </w:pPr>
    </w:p>
    <w:sdt>
      <w:sdtPr>
        <w:rPr>
          <w:rFonts w:asciiTheme="minorHAnsi" w:eastAsia="Times New Roman" w:hAnsiTheme="minorHAnsi" w:cstheme="minorBidi"/>
          <w:b w:val="0"/>
          <w:color w:val="000000" w:themeColor="text1"/>
          <w:sz w:val="20"/>
          <w:szCs w:val="20"/>
          <w:lang w:eastAsia="en-GB"/>
        </w:rPr>
        <w:id w:val="1088115703"/>
        <w:docPartObj>
          <w:docPartGallery w:val="Table of Contents"/>
          <w:docPartUnique/>
        </w:docPartObj>
      </w:sdtPr>
      <w:sdtEndPr>
        <w:rPr>
          <w:rFonts w:eastAsiaTheme="minorHAnsi"/>
          <w:bCs/>
          <w:color w:val="3C3C3B"/>
          <w:sz w:val="21"/>
          <w:szCs w:val="21"/>
          <w:lang w:eastAsia="en-US"/>
        </w:rPr>
      </w:sdtEndPr>
      <w:sdtContent>
        <w:p w14:paraId="3C6333CB" w14:textId="77777777" w:rsidR="00585C37" w:rsidRPr="008879BA" w:rsidRDefault="00585C37" w:rsidP="00585C37">
          <w:pPr>
            <w:pStyle w:val="CabealhodoSumrio"/>
            <w:rPr>
              <w:rFonts w:asciiTheme="minorHAnsi" w:eastAsia="Times New Roman" w:hAnsiTheme="minorHAnsi" w:cstheme="minorBidi"/>
              <w:b w:val="0"/>
              <w:color w:val="000000" w:themeColor="text1"/>
              <w:sz w:val="20"/>
              <w:szCs w:val="20"/>
              <w:lang w:eastAsia="en-GB"/>
            </w:rPr>
          </w:pPr>
          <w:r w:rsidRPr="008879BA">
            <w:t>Contents</w:t>
          </w:r>
        </w:p>
        <w:p w14:paraId="44C6CD7C" w14:textId="77777777" w:rsidR="005C282A" w:rsidRDefault="00585C37">
          <w:pPr>
            <w:pStyle w:val="Sumrio1"/>
            <w:rPr>
              <w:rFonts w:eastAsiaTheme="minorEastAsia"/>
              <w:b w:val="0"/>
              <w:noProof/>
              <w:color w:val="auto"/>
              <w:sz w:val="24"/>
              <w:szCs w:val="24"/>
            </w:rPr>
          </w:pPr>
          <w:r w:rsidRPr="008879BA">
            <w:fldChar w:fldCharType="begin"/>
          </w:r>
          <w:r w:rsidRPr="008879BA">
            <w:instrText xml:space="preserve"> TOC \o "1-2" \h \z \u </w:instrText>
          </w:r>
          <w:r w:rsidRPr="008879BA">
            <w:fldChar w:fldCharType="separate"/>
          </w:r>
          <w:hyperlink w:anchor="_Toc71031977" w:history="1">
            <w:r w:rsidR="005C282A" w:rsidRPr="00B67568">
              <w:rPr>
                <w:rStyle w:val="Hyperlink"/>
                <w:noProof/>
              </w:rPr>
              <w:t>1</w:t>
            </w:r>
            <w:r w:rsidR="005C282A">
              <w:rPr>
                <w:rFonts w:eastAsiaTheme="minorEastAsia"/>
                <w:b w:val="0"/>
                <w:noProof/>
                <w:color w:val="auto"/>
                <w:sz w:val="24"/>
                <w:szCs w:val="24"/>
              </w:rPr>
              <w:tab/>
            </w:r>
            <w:r w:rsidR="005C282A" w:rsidRPr="00B67568">
              <w:rPr>
                <w:rStyle w:val="Hyperlink"/>
                <w:noProof/>
              </w:rPr>
              <w:t>Heading 1</w:t>
            </w:r>
            <w:r w:rsidR="005C282A">
              <w:rPr>
                <w:noProof/>
                <w:webHidden/>
              </w:rPr>
              <w:tab/>
            </w:r>
            <w:r w:rsidR="005C282A">
              <w:rPr>
                <w:noProof/>
                <w:webHidden/>
              </w:rPr>
              <w:fldChar w:fldCharType="begin"/>
            </w:r>
            <w:r w:rsidR="005C282A">
              <w:rPr>
                <w:noProof/>
                <w:webHidden/>
              </w:rPr>
              <w:instrText xml:space="preserve"> PAGEREF _Toc71031977 \h </w:instrText>
            </w:r>
            <w:r w:rsidR="005C282A">
              <w:rPr>
                <w:noProof/>
                <w:webHidden/>
              </w:rPr>
            </w:r>
            <w:r w:rsidR="005C282A"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6</w:t>
            </w:r>
            <w:r w:rsidR="005C282A">
              <w:rPr>
                <w:noProof/>
                <w:webHidden/>
              </w:rPr>
              <w:fldChar w:fldCharType="end"/>
            </w:r>
          </w:hyperlink>
        </w:p>
        <w:p w14:paraId="19C5E69D" w14:textId="77777777" w:rsidR="005C282A" w:rsidRDefault="005C282A">
          <w:pPr>
            <w:pStyle w:val="Sumrio2"/>
            <w:rPr>
              <w:rFonts w:eastAsiaTheme="minorEastAsia"/>
              <w:b w:val="0"/>
              <w:noProof/>
              <w:color w:val="auto"/>
              <w:sz w:val="24"/>
              <w:szCs w:val="24"/>
            </w:rPr>
          </w:pPr>
          <w:hyperlink w:anchor="_Toc71031978" w:history="1">
            <w:r w:rsidRPr="00B6756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noProof/>
                <w:color w:val="auto"/>
                <w:sz w:val="24"/>
                <w:szCs w:val="24"/>
              </w:rPr>
              <w:tab/>
            </w:r>
            <w:r w:rsidRPr="00B67568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E356" w14:textId="77777777" w:rsidR="005C282A" w:rsidRDefault="005C282A">
          <w:pPr>
            <w:pStyle w:val="Sumrio1"/>
            <w:rPr>
              <w:rFonts w:eastAsiaTheme="minorEastAsia"/>
              <w:b w:val="0"/>
              <w:noProof/>
              <w:color w:val="auto"/>
              <w:sz w:val="24"/>
              <w:szCs w:val="24"/>
            </w:rPr>
          </w:pPr>
          <w:hyperlink w:anchor="_Toc71031979" w:history="1">
            <w:r w:rsidRPr="00B6756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color w:val="auto"/>
                <w:sz w:val="24"/>
                <w:szCs w:val="24"/>
              </w:rPr>
              <w:tab/>
            </w:r>
            <w:r w:rsidRPr="00B67568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_Toc71031979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2CF6" w14:textId="77777777" w:rsidR="005C282A" w:rsidRDefault="005C282A">
          <w:pPr>
            <w:pStyle w:val="Sumrio1"/>
            <w:rPr>
              <w:rFonts w:eastAsiaTheme="minorEastAsia"/>
              <w:b w:val="0"/>
              <w:noProof/>
              <w:color w:val="auto"/>
              <w:sz w:val="24"/>
              <w:szCs w:val="24"/>
            </w:rPr>
          </w:pPr>
          <w:hyperlink w:anchor="_Toc71031980" w:history="1">
            <w:r w:rsidRPr="00B6756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color w:val="auto"/>
                <w:sz w:val="24"/>
                <w:szCs w:val="24"/>
              </w:rPr>
              <w:tab/>
            </w:r>
            <w:r w:rsidRPr="00B67568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24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BC797" w14:textId="77777777" w:rsidR="00585C37" w:rsidRPr="008879BA" w:rsidRDefault="00585C37" w:rsidP="00585C37">
          <w:pPr>
            <w:spacing w:after="170" w:line="220" w:lineRule="atLeast"/>
            <w:rPr>
              <w:bCs/>
            </w:rPr>
          </w:pPr>
          <w:r w:rsidRPr="008879BA">
            <w:fldChar w:fldCharType="end"/>
          </w:r>
        </w:p>
      </w:sdtContent>
    </w:sdt>
    <w:p w14:paraId="1064A6C1" w14:textId="77777777" w:rsidR="008D3E01" w:rsidRDefault="008D3E01" w:rsidP="008D3E01">
      <w:r>
        <w:br w:type="page"/>
      </w:r>
    </w:p>
    <w:p w14:paraId="005DE4C1" w14:textId="77777777" w:rsidR="00D27E09" w:rsidRPr="008879BA" w:rsidRDefault="00BC01C6" w:rsidP="00E51E74">
      <w:pPr>
        <w:pStyle w:val="Ttulo1"/>
      </w:pPr>
      <w:bookmarkStart w:id="0" w:name="_Toc71031977"/>
      <w:r w:rsidRPr="008879BA">
        <w:lastRenderedPageBreak/>
        <w:t>Heading 1</w:t>
      </w:r>
      <w:bookmarkEnd w:id="0"/>
    </w:p>
    <w:p w14:paraId="2D1D6928" w14:textId="77777777" w:rsidR="00BC01C6" w:rsidRPr="008879BA" w:rsidRDefault="00BC01C6" w:rsidP="00E51E74">
      <w:pPr>
        <w:pStyle w:val="Ttulo2"/>
      </w:pPr>
      <w:bookmarkStart w:id="1" w:name="_Toc71031978"/>
      <w:r w:rsidRPr="008879BA">
        <w:t>Heading 2</w:t>
      </w:r>
      <w:bookmarkEnd w:id="1"/>
    </w:p>
    <w:p w14:paraId="5C57F389" w14:textId="77777777" w:rsidR="00BC01C6" w:rsidRPr="008879BA" w:rsidRDefault="00BC01C6" w:rsidP="00CA2D39">
      <w:pPr>
        <w:pStyle w:val="Heading3withoutnumbering"/>
      </w:pPr>
      <w:r w:rsidRPr="008879BA">
        <w:t>Heading 3</w:t>
      </w:r>
    </w:p>
    <w:p w14:paraId="3526BE87" w14:textId="77777777" w:rsidR="004D3D9F" w:rsidRPr="00DA2706" w:rsidRDefault="00BC01C6" w:rsidP="00BC01C6">
      <w:pPr>
        <w:rPr>
          <w:noProof/>
          <w:lang w:val="pt-BR"/>
        </w:rPr>
      </w:pPr>
      <w:r w:rsidRPr="00DA2706">
        <w:rPr>
          <w:noProof/>
          <w:lang w:val="pt-BR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A68047B" w14:textId="77777777" w:rsidR="004D3D9F" w:rsidRPr="00DA2706" w:rsidRDefault="004D3D9F" w:rsidP="00BC01C6">
      <w:pPr>
        <w:rPr>
          <w:noProof/>
          <w:lang w:val="pt-BR"/>
        </w:rPr>
      </w:pPr>
      <w:r w:rsidRPr="00DA2706">
        <w:rPr>
          <w:noProof/>
          <w:lang w:val="pt-BR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380A870" w14:textId="77777777" w:rsidR="004D3D9F" w:rsidRPr="008879BA" w:rsidRDefault="004D3D9F" w:rsidP="004D3D9F">
      <w:pPr>
        <w:pStyle w:val="Commarcadores"/>
        <w:rPr>
          <w:noProof/>
        </w:rPr>
      </w:pPr>
      <w:r w:rsidRPr="00AA6EBC">
        <w:rPr>
          <w:noProof/>
          <w:lang w:val="fr-FR"/>
        </w:rPr>
        <w:t xml:space="preserve">Nunc viverra imperdiet enim. Fusce est. </w:t>
      </w:r>
      <w:r w:rsidRPr="008879BA">
        <w:rPr>
          <w:noProof/>
        </w:rPr>
        <w:t>Vivamus a tellus.</w:t>
      </w:r>
    </w:p>
    <w:p w14:paraId="29CAD503" w14:textId="77777777" w:rsidR="004D3D9F" w:rsidRPr="008879BA" w:rsidRDefault="004D3D9F" w:rsidP="004D3D9F">
      <w:pPr>
        <w:pStyle w:val="Commarcadores"/>
        <w:rPr>
          <w:noProof/>
        </w:rPr>
      </w:pPr>
      <w:r w:rsidRPr="00AA6EBC">
        <w:rPr>
          <w:noProof/>
          <w:lang w:val="fr-FR"/>
        </w:rPr>
        <w:t xml:space="preserve">Pellentesque habitant morbi tristique senectus et netus et malesuada fames ac turpis egestas. </w:t>
      </w:r>
      <w:r w:rsidRPr="008879BA">
        <w:rPr>
          <w:noProof/>
        </w:rPr>
        <w:t>Proin pharetra nonummy pede. Mauris et orci.</w:t>
      </w:r>
    </w:p>
    <w:p w14:paraId="655AA589" w14:textId="77777777" w:rsidR="004D3D9F" w:rsidRPr="008879BA" w:rsidRDefault="004D3D9F" w:rsidP="004D3D9F">
      <w:pPr>
        <w:pStyle w:val="Commarcadores"/>
        <w:rPr>
          <w:noProof/>
        </w:rPr>
      </w:pPr>
      <w:r w:rsidRPr="008879BA">
        <w:rPr>
          <w:noProof/>
        </w:rPr>
        <w:t>Aenean nec lorem. In porttitor. Donec laoreet nonummy augue.</w:t>
      </w:r>
    </w:p>
    <w:p w14:paraId="618D639E" w14:textId="77777777" w:rsidR="004D3D9F" w:rsidRPr="008879BA" w:rsidRDefault="004D3D9F" w:rsidP="004D3D9F">
      <w:pPr>
        <w:pStyle w:val="Commarcadores"/>
        <w:rPr>
          <w:noProof/>
        </w:rPr>
      </w:pPr>
      <w:r w:rsidRPr="008879BA">
        <w:rPr>
          <w:noProof/>
        </w:rPr>
        <w:t>Suspendisse dui purus, scelerisque at, vulputate vitae, pretium mattis, nunc. Mauris eget neque at sem venenatis eleifend. Ut nonummy.</w:t>
      </w:r>
    </w:p>
    <w:p w14:paraId="08337EFE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Fusce aliquet pede non pede. Suspendisse dapibus lorem pellentesque magna. Integer nulla.</w:t>
      </w:r>
    </w:p>
    <w:p w14:paraId="3A9B7A8A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Donec blandit feugiat ligula. Donec hendrerit, felis et imperdiet euismod, purus ipsum pretium metus, in lacinia nulla nisl eget sapien. Donec ut est in lectus consequat consequat.</w:t>
      </w:r>
    </w:p>
    <w:p w14:paraId="79B8D6AC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Etiam eget dui. Aliquam erat volutpat. Sed at lorem in nunc porta tristique.</w:t>
      </w:r>
    </w:p>
    <w:p w14:paraId="43107CD2" w14:textId="77777777" w:rsidR="004D3D9F" w:rsidRPr="00AA6EBC" w:rsidRDefault="004D3D9F" w:rsidP="00BC01C6">
      <w:pPr>
        <w:rPr>
          <w:noProof/>
          <w:lang w:val="fr-FR"/>
        </w:rPr>
      </w:pPr>
      <w:r w:rsidRPr="00AA6EBC">
        <w:rPr>
          <w:noProof/>
          <w:lang w:val="fr-FR"/>
        </w:rPr>
        <w:t>Proin nec augue. Quisque aliquam tempor magna. Pellentesque habitant morbi tristique senectus et netus et malesuada fames ac turpis egestas.</w:t>
      </w:r>
    </w:p>
    <w:p w14:paraId="6A915356" w14:textId="77777777" w:rsidR="00AC1F5B" w:rsidRPr="008879BA" w:rsidRDefault="004D3D9F" w:rsidP="00BC01C6">
      <w:pPr>
        <w:rPr>
          <w:noProof/>
        </w:rPr>
      </w:pPr>
      <w:r w:rsidRPr="00DA2706">
        <w:rPr>
          <w:noProof/>
          <w:lang w:val="es-ES"/>
        </w:rPr>
        <w:t xml:space="preserve">Nunc ac magna. Maecenas odio dolor, vulputate vel, auctor ac, accumsan id, felis. </w:t>
      </w:r>
      <w:r w:rsidRPr="008879BA">
        <w:rPr>
          <w:noProof/>
        </w:rPr>
        <w:t>Pellentesque cursus sagittis felis.</w:t>
      </w:r>
    </w:p>
    <w:p w14:paraId="6436FC48" w14:textId="77777777" w:rsidR="00B52427" w:rsidRDefault="00B52427" w:rsidP="00B52427">
      <w:pPr>
        <w:rPr>
          <w:lang w:eastAsia="en-GB"/>
        </w:rPr>
      </w:pPr>
      <w:bookmarkStart w:id="2" w:name="_Toc71031979"/>
    </w:p>
    <w:p w14:paraId="2C794188" w14:textId="77777777" w:rsidR="00B52427" w:rsidRDefault="00B52427" w:rsidP="00B52427">
      <w:pPr>
        <w:rPr>
          <w:lang w:eastAsia="en-GB"/>
        </w:rPr>
      </w:pPr>
      <w:r>
        <w:rPr>
          <w:lang w:eastAsia="en-GB"/>
        </w:rPr>
        <w:br w:type="page"/>
      </w:r>
    </w:p>
    <w:p w14:paraId="42D3BD0C" w14:textId="77777777" w:rsidR="00292635" w:rsidRPr="008879BA" w:rsidRDefault="00292635" w:rsidP="00292635">
      <w:pPr>
        <w:pStyle w:val="Ttulo1"/>
        <w:rPr>
          <w:noProof/>
        </w:rPr>
      </w:pPr>
      <w:r w:rsidRPr="008879BA">
        <w:rPr>
          <w:noProof/>
        </w:rPr>
        <w:lastRenderedPageBreak/>
        <w:t>Heading 1</w:t>
      </w:r>
      <w:bookmarkEnd w:id="2"/>
      <w:r w:rsidRPr="008879BA">
        <w:rPr>
          <w:noProof/>
        </w:rPr>
        <w:t xml:space="preserve"> </w:t>
      </w:r>
    </w:p>
    <w:p w14:paraId="50084981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Nunc viverra imperdiet enim. Fusce est. Vivamus a tellus.</w:t>
      </w:r>
    </w:p>
    <w:p w14:paraId="68F8B307" w14:textId="77777777" w:rsidR="00292635" w:rsidRPr="008879BA" w:rsidRDefault="00292635" w:rsidP="00292635">
      <w:pPr>
        <w:rPr>
          <w:noProof/>
        </w:rPr>
      </w:pPr>
      <w:r w:rsidRPr="00AA6EBC">
        <w:rPr>
          <w:noProof/>
          <w:lang w:val="fr-FR"/>
        </w:rPr>
        <w:t xml:space="preserve">Pellentesque habitant morbi tristique senectus et netus et malesuada fames ac turpis egestas. </w:t>
      </w:r>
      <w:r w:rsidRPr="008879BA">
        <w:rPr>
          <w:noProof/>
        </w:rPr>
        <w:t>Proin pharetra nonummy pede. Mauris et orci.</w:t>
      </w:r>
    </w:p>
    <w:p w14:paraId="27F8F33A" w14:textId="77777777" w:rsidR="00292635" w:rsidRPr="008879BA" w:rsidRDefault="00292635" w:rsidP="00292635">
      <w:pPr>
        <w:pStyle w:val="Numerada"/>
        <w:rPr>
          <w:noProof/>
        </w:rPr>
      </w:pPr>
      <w:r w:rsidRPr="008879BA">
        <w:rPr>
          <w:noProof/>
        </w:rPr>
        <w:t>Aenean nec lorem. In porttitor. Donec laoreet nonummy augue.</w:t>
      </w:r>
    </w:p>
    <w:p w14:paraId="1497D030" w14:textId="77777777" w:rsidR="00292635" w:rsidRPr="008879BA" w:rsidRDefault="00292635" w:rsidP="00292635">
      <w:pPr>
        <w:pStyle w:val="Numerada2"/>
        <w:numPr>
          <w:ilvl w:val="1"/>
          <w:numId w:val="8"/>
        </w:numPr>
        <w:rPr>
          <w:noProof/>
        </w:rPr>
      </w:pPr>
      <w:r w:rsidRPr="008879BA">
        <w:rPr>
          <w:noProof/>
        </w:rPr>
        <w:t>Suspendisse dui purus, scelerisque at, vulputate vitae, pretium mattis, nunc. Mauris eget neque at sem venenatis eleifend. Ut nonummy.</w:t>
      </w:r>
    </w:p>
    <w:p w14:paraId="1F1A8C4B" w14:textId="77777777" w:rsidR="00292635" w:rsidRPr="008879BA" w:rsidRDefault="00292635" w:rsidP="00292635">
      <w:pPr>
        <w:pStyle w:val="Numerada2"/>
        <w:rPr>
          <w:noProof/>
        </w:rPr>
      </w:pPr>
      <w:r w:rsidRPr="00AA6EBC">
        <w:rPr>
          <w:noProof/>
          <w:lang w:val="fr-FR"/>
        </w:rPr>
        <w:t xml:space="preserve">Fusce aliquet pede non pede. Suspendisse dapibus lorem pellentesque magna. </w:t>
      </w:r>
      <w:r w:rsidRPr="008879BA">
        <w:rPr>
          <w:noProof/>
        </w:rPr>
        <w:t>Integer nulla.</w:t>
      </w:r>
    </w:p>
    <w:p w14:paraId="5884DE54" w14:textId="77777777" w:rsidR="00292635" w:rsidRPr="008879BA" w:rsidRDefault="00292635" w:rsidP="00292635">
      <w:pPr>
        <w:pStyle w:val="Numerada3"/>
        <w:rPr>
          <w:noProof/>
        </w:rPr>
      </w:pPr>
      <w:r w:rsidRPr="008879BA">
        <w:rPr>
          <w:noProof/>
        </w:rPr>
        <w:t>Aenean nec lorem. In porttitor. Donec laoreet nonummy augue.</w:t>
      </w:r>
    </w:p>
    <w:p w14:paraId="7C52287C" w14:textId="77777777" w:rsidR="00292635" w:rsidRPr="008879BA" w:rsidRDefault="00292635" w:rsidP="00292635">
      <w:pPr>
        <w:pStyle w:val="Numerada3"/>
        <w:rPr>
          <w:noProof/>
        </w:rPr>
      </w:pPr>
      <w:r w:rsidRPr="008879BA">
        <w:rPr>
          <w:noProof/>
        </w:rPr>
        <w:t>Suspendisse dui purus, scelerisque at, vulputate vitae, pretium mattis, nunc. Mauris eget neque at sem venenatis eleifend. Ut nonummy.</w:t>
      </w:r>
    </w:p>
    <w:p w14:paraId="76E8136E" w14:textId="77777777" w:rsidR="00292635" w:rsidRPr="008879BA" w:rsidRDefault="00292635" w:rsidP="00292635">
      <w:pPr>
        <w:pStyle w:val="Numerada"/>
        <w:rPr>
          <w:noProof/>
        </w:rPr>
      </w:pPr>
      <w:r w:rsidRPr="00AA6EBC">
        <w:rPr>
          <w:noProof/>
          <w:lang w:val="fr-FR"/>
        </w:rPr>
        <w:t xml:space="preserve">Fusce aliquet pede non pede. Suspendisse dapibus lorem pellentesque magna. </w:t>
      </w:r>
      <w:r w:rsidRPr="008879BA">
        <w:rPr>
          <w:noProof/>
        </w:rPr>
        <w:t>Integer nulla.</w:t>
      </w:r>
    </w:p>
    <w:p w14:paraId="403E62DD" w14:textId="77777777" w:rsidR="00292635" w:rsidRPr="008879BA" w:rsidRDefault="00292635" w:rsidP="00292635">
      <w:pPr>
        <w:rPr>
          <w:noProof/>
        </w:rPr>
      </w:pPr>
      <w:r w:rsidRPr="008879BA">
        <w:rPr>
          <w:noProof/>
        </w:rPr>
        <w:t>Donec blandit feugiat ligula. Donec hendrerit, felis et imperdiet euismod, purus ipsum pretium metus, in lacinia nulla nisl eget sapien. Donec ut est in lectus consequat consequat.</w:t>
      </w:r>
    </w:p>
    <w:p w14:paraId="34639486" w14:textId="77777777" w:rsidR="00292635" w:rsidRPr="008879BA" w:rsidRDefault="00292635" w:rsidP="00292635">
      <w:pPr>
        <w:pStyle w:val="Ttulo1"/>
        <w:rPr>
          <w:noProof/>
        </w:rPr>
      </w:pPr>
      <w:bookmarkStart w:id="3" w:name="_Toc71031980"/>
      <w:r w:rsidRPr="008879BA">
        <w:rPr>
          <w:noProof/>
        </w:rPr>
        <w:t>Heading 1</w:t>
      </w:r>
      <w:bookmarkEnd w:id="3"/>
    </w:p>
    <w:p w14:paraId="6B45A328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Nunc viverra imperdiet enim. Fusce est. Vivamus a tellus.</w:t>
      </w:r>
    </w:p>
    <w:p w14:paraId="6991247F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Pellentesque habitant morbi tristique senectus et netus et malesuada fames ac turpis egestas. Proin pharetra nonummy pede. Mauris et orci.</w:t>
      </w:r>
    </w:p>
    <w:p w14:paraId="00321CCB" w14:textId="77777777" w:rsidR="00292635" w:rsidRPr="00AA6EBC" w:rsidRDefault="00292635" w:rsidP="00292635">
      <w:pPr>
        <w:rPr>
          <w:noProof/>
          <w:lang w:val="fr-FR"/>
        </w:rPr>
      </w:pPr>
      <w:r w:rsidRPr="00AA6EBC">
        <w:rPr>
          <w:noProof/>
          <w:lang w:val="fr-FR"/>
        </w:rPr>
        <w:t>Etiam eget dui. Aliquam erat volutpat. Sed at lorem in nunc porta tristique.</w:t>
      </w:r>
    </w:p>
    <w:p w14:paraId="1D874681" w14:textId="77777777" w:rsidR="0055260A" w:rsidRPr="00DA2706" w:rsidRDefault="00292635" w:rsidP="00BC01C6">
      <w:pPr>
        <w:rPr>
          <w:lang w:val="fr-FR"/>
        </w:rPr>
      </w:pPr>
      <w:r w:rsidRPr="00AA6EBC">
        <w:rPr>
          <w:noProof/>
          <w:lang w:val="fr-FR"/>
        </w:rPr>
        <w:t>Proin nec augue. Quisque aliquam tempor magna. Pellentesque habitant morbi tristique senectus et netus et malesuada fames ac turpis egestas.</w:t>
      </w:r>
    </w:p>
    <w:sectPr w:rsidR="0055260A" w:rsidRPr="00DA2706" w:rsidSect="00292635">
      <w:headerReference w:type="default" r:id="rId16"/>
      <w:footerReference w:type="default" r:id="rId17"/>
      <w:pgSz w:w="11906" w:h="16838" w:code="9"/>
      <w:pgMar w:top="1134" w:right="1134" w:bottom="1134" w:left="1134" w:header="1134" w:footer="5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8C022" w14:textId="77777777" w:rsidR="00093EFE" w:rsidRDefault="00093EFE" w:rsidP="00603F43">
      <w:pPr>
        <w:spacing w:after="0" w:line="240" w:lineRule="auto"/>
      </w:pPr>
      <w:r>
        <w:separator/>
      </w:r>
    </w:p>
  </w:endnote>
  <w:endnote w:type="continuationSeparator" w:id="0">
    <w:p w14:paraId="4EA8D05E" w14:textId="77777777" w:rsidR="00093EFE" w:rsidRDefault="00093EFE" w:rsidP="0060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414F" w14:textId="77777777" w:rsidR="00603F43" w:rsidRPr="00FE4EE0" w:rsidRDefault="00FE4EE0" w:rsidP="00227E04">
    <w:pPr>
      <w:pStyle w:val="Rodap"/>
      <w:spacing w:after="40"/>
    </w:pPr>
    <w:r>
      <w:rPr>
        <w:noProof/>
      </w:rPr>
      <w:drawing>
        <wp:inline distT="0" distB="0" distL="0" distR="0" wp14:anchorId="56945A15" wp14:editId="1450B4D8">
          <wp:extent cx="2369825" cy="17526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77DB" w14:textId="77777777" w:rsidR="00337361" w:rsidRPr="00FE4EE0" w:rsidRDefault="00337361" w:rsidP="00337361">
    <w:pPr>
      <w:pStyle w:val="Rodap"/>
    </w:pPr>
    <w:r>
      <w:rPr>
        <w:noProof/>
      </w:rPr>
      <w:drawing>
        <wp:inline distT="0" distB="0" distL="0" distR="0" wp14:anchorId="1C7DD78B" wp14:editId="22C2AE37">
          <wp:extent cx="2369825" cy="17526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ABB9" w14:textId="77777777" w:rsidR="00F652CC" w:rsidRDefault="00F652CC" w:rsidP="00F652CC">
    <w:pPr>
      <w:pStyle w:val="Rodap"/>
      <w:tabs>
        <w:tab w:val="clear" w:pos="9026"/>
      </w:tabs>
      <w:spacing w:after="1400"/>
      <w:ind w:right="-992"/>
      <w:rPr>
        <w:color w:val="C42828" w:themeColor="accent1"/>
      </w:rPr>
    </w:pPr>
  </w:p>
  <w:p w14:paraId="5760AD06" w14:textId="77777777" w:rsidR="003865ED" w:rsidRPr="003865ED" w:rsidRDefault="003865ED" w:rsidP="003865ED">
    <w:pPr>
      <w:pStyle w:val="Rodap"/>
      <w:tabs>
        <w:tab w:val="clear" w:pos="9026"/>
      </w:tabs>
      <w:ind w:right="-992"/>
    </w:pPr>
    <w:r>
      <w:rPr>
        <w:noProof/>
      </w:rPr>
      <w:drawing>
        <wp:anchor distT="0" distB="0" distL="114300" distR="114300" simplePos="0" relativeHeight="251675648" behindDoc="1" locked="0" layoutInCell="1" allowOverlap="1" wp14:anchorId="3FAFED50" wp14:editId="5B2FEA95">
          <wp:simplePos x="0" y="0"/>
          <wp:positionH relativeFrom="page">
            <wp:posOffset>7850342</wp:posOffset>
          </wp:positionH>
          <wp:positionV relativeFrom="page">
            <wp:posOffset>6111875</wp:posOffset>
          </wp:positionV>
          <wp:extent cx="5982335" cy="1138555"/>
          <wp:effectExtent l="0" t="0" r="0" b="4445"/>
          <wp:wrapNone/>
          <wp:docPr id="6" name="Picture 6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335" cy="1138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58472BC5" wp14:editId="3D671602">
          <wp:simplePos x="0" y="0"/>
          <wp:positionH relativeFrom="page">
            <wp:posOffset>4725670</wp:posOffset>
          </wp:positionH>
          <wp:positionV relativeFrom="page">
            <wp:posOffset>9217025</wp:posOffset>
          </wp:positionV>
          <wp:extent cx="5982480" cy="1138680"/>
          <wp:effectExtent l="0" t="0" r="0" b="4445"/>
          <wp:wrapNone/>
          <wp:docPr id="8" name="Picture 8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480" cy="113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4624" behindDoc="1" locked="0" layoutInCell="1" allowOverlap="1" wp14:anchorId="36C424B7" wp14:editId="1DC16017">
          <wp:simplePos x="0" y="0"/>
          <wp:positionH relativeFrom="page">
            <wp:posOffset>4725670</wp:posOffset>
          </wp:positionH>
          <wp:positionV relativeFrom="page">
            <wp:posOffset>9217025</wp:posOffset>
          </wp:positionV>
          <wp:extent cx="5982480" cy="1138680"/>
          <wp:effectExtent l="0" t="0" r="0" b="4445"/>
          <wp:wrapNone/>
          <wp:docPr id="14" name="Picture 1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480" cy="113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62CC">
      <w:rPr>
        <w:color w:val="C42828" w:themeColor="accent1"/>
      </w:rPr>
      <w:fldChar w:fldCharType="begin"/>
    </w:r>
    <w:r w:rsidRPr="00FE62CC">
      <w:rPr>
        <w:color w:val="C42828" w:themeColor="accent1"/>
      </w:rPr>
      <w:instrText xml:space="preserve"> page </w:instrText>
    </w:r>
    <w:r w:rsidRPr="00FE62CC">
      <w:rPr>
        <w:color w:val="C42828" w:themeColor="accent1"/>
      </w:rPr>
      <w:fldChar w:fldCharType="separate"/>
    </w:r>
    <w:r>
      <w:rPr>
        <w:color w:val="C42828" w:themeColor="accent1"/>
      </w:rPr>
      <w:t>7</w:t>
    </w:r>
    <w:r w:rsidRPr="00FE62CC">
      <w:rPr>
        <w:color w:val="C42828" w:themeColor="accent1"/>
      </w:rPr>
      <w:fldChar w:fldCharType="end"/>
    </w:r>
    <w:r>
      <w:rPr>
        <w:color w:val="C42828" w:themeColor="accent1"/>
      </w:rPr>
      <w:t xml:space="preserve"> </w:t>
    </w:r>
    <w:r>
      <w:t xml:space="preserve">/ </w:t>
    </w:r>
    <w:r>
      <w:fldChar w:fldCharType="begin"/>
    </w:r>
    <w:r>
      <w:instrText xml:space="preserve"> numpages </w:instrText>
    </w:r>
    <w:r>
      <w:fldChar w:fldCharType="separate"/>
    </w:r>
    <w:r>
      <w:t>7</w:t>
    </w:r>
    <w:r>
      <w:fldChar w:fldCharType="end"/>
    </w:r>
    <w:r>
      <w:tab/>
    </w:r>
    <w:r>
      <w:ptab w:relativeTo="margin" w:alignment="right" w:leader="none"/>
    </w:r>
    <w:r>
      <w:t>delaware.pro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AFE3" w14:textId="77777777" w:rsidR="00093EFE" w:rsidRDefault="00093EFE" w:rsidP="00603F43">
      <w:pPr>
        <w:spacing w:after="0" w:line="240" w:lineRule="auto"/>
      </w:pPr>
      <w:r>
        <w:separator/>
      </w:r>
    </w:p>
  </w:footnote>
  <w:footnote w:type="continuationSeparator" w:id="0">
    <w:p w14:paraId="357CFBDE" w14:textId="77777777" w:rsidR="00093EFE" w:rsidRDefault="00093EFE" w:rsidP="00603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7873" w14:textId="77777777" w:rsidR="00BC4F51" w:rsidRPr="00FE4EE0" w:rsidRDefault="00FE4EE0" w:rsidP="004067A6">
    <w:pPr>
      <w:pStyle w:val="Cabealho"/>
      <w:spacing w:after="397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576AD3B" wp14:editId="54E0828E">
          <wp:simplePos x="0" y="0"/>
          <wp:positionH relativeFrom="page">
            <wp:align>center</wp:align>
          </wp:positionH>
          <wp:positionV relativeFrom="page">
            <wp:posOffset>6545580</wp:posOffset>
          </wp:positionV>
          <wp:extent cx="9345600" cy="14382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Picture 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5600" cy="14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3FD5E6C" wp14:editId="6A1C3118">
          <wp:extent cx="1440183" cy="266701"/>
          <wp:effectExtent l="0" t="0" r="762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183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335F" w14:textId="77777777" w:rsidR="00337361" w:rsidRPr="00FE4EE0" w:rsidRDefault="00337361" w:rsidP="00337361">
    <w:pPr>
      <w:pStyle w:val="Cabealh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77367471" wp14:editId="7F1E192B">
          <wp:simplePos x="0" y="0"/>
          <wp:positionH relativeFrom="page">
            <wp:align>center</wp:align>
          </wp:positionH>
          <wp:positionV relativeFrom="page">
            <wp:posOffset>6545580</wp:posOffset>
          </wp:positionV>
          <wp:extent cx="9345600" cy="14382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Picture 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5600" cy="14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0B88C38" wp14:editId="02E81517">
          <wp:extent cx="1440183" cy="266701"/>
          <wp:effectExtent l="0" t="0" r="762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183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54AFA2" w14:textId="77777777" w:rsidR="00337361" w:rsidRDefault="0033736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4135" w14:textId="77777777" w:rsidR="00AA6EBC" w:rsidRDefault="00AA6EBC" w:rsidP="004D594C">
    <w:pPr>
      <w:pStyle w:val="Cabealho"/>
      <w:spacing w:after="397"/>
    </w:pPr>
    <w:r>
      <w:rPr>
        <w:noProof/>
      </w:rPr>
      <w:drawing>
        <wp:inline distT="0" distB="0" distL="0" distR="0" wp14:anchorId="21A23FBC" wp14:editId="6873DB46">
          <wp:extent cx="178308" cy="26670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08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302D2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42ECB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80CA4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203F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D08A3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C8328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36E43C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E6223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F023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42828" w:themeColor="accent1"/>
      </w:rPr>
    </w:lvl>
  </w:abstractNum>
  <w:abstractNum w:abstractNumId="9" w15:restartNumberingAfterBreak="0">
    <w:nsid w:val="FFFFFF89"/>
    <w:multiLevelType w:val="singleLevel"/>
    <w:tmpl w:val="ACD87C14"/>
    <w:lvl w:ilvl="0">
      <w:start w:val="1"/>
      <w:numFmt w:val="bullet"/>
      <w:pStyle w:val="Commarcadores"/>
      <w:lvlText w:val="•"/>
      <w:lvlJc w:val="left"/>
      <w:pPr>
        <w:ind w:left="360" w:hanging="360"/>
      </w:pPr>
      <w:rPr>
        <w:rFonts w:ascii="Arial" w:hAnsi="Arial" w:hint="default"/>
        <w:color w:val="C42828" w:themeColor="accent1"/>
      </w:rPr>
    </w:lvl>
  </w:abstractNum>
  <w:abstractNum w:abstractNumId="10" w15:restartNumberingAfterBreak="0">
    <w:nsid w:val="206907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2E41DF"/>
    <w:multiLevelType w:val="multilevel"/>
    <w:tmpl w:val="50AE90BE"/>
    <w:styleLink w:val="DLWHeadings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2BB3038"/>
    <w:multiLevelType w:val="multilevel"/>
    <w:tmpl w:val="08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CFD6851"/>
    <w:multiLevelType w:val="multilevel"/>
    <w:tmpl w:val="84AC484A"/>
    <w:styleLink w:val="DLWNumbers"/>
    <w:lvl w:ilvl="0">
      <w:start w:val="1"/>
      <w:numFmt w:val="decimal"/>
      <w:pStyle w:val="Numerada"/>
      <w:lvlText w:val="%1."/>
      <w:lvlJc w:val="left"/>
      <w:pPr>
        <w:ind w:left="397" w:hanging="397"/>
      </w:pPr>
      <w:rPr>
        <w:rFonts w:hint="default"/>
        <w:color w:val="C42828" w:themeColor="accent1"/>
      </w:rPr>
    </w:lvl>
    <w:lvl w:ilvl="1">
      <w:start w:val="1"/>
      <w:numFmt w:val="decimal"/>
      <w:pStyle w:val="Numerada2"/>
      <w:lvlText w:val="%1.%2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pStyle w:val="Numerada3"/>
      <w:lvlText w:val="%1.%2.%3"/>
      <w:lvlJc w:val="left"/>
      <w:pPr>
        <w:ind w:left="1588" w:hanging="79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3" w:hanging="397"/>
      </w:pPr>
      <w:rPr>
        <w:rFonts w:hint="default"/>
      </w:rPr>
    </w:lvl>
  </w:abstractNum>
  <w:abstractNum w:abstractNumId="14" w15:restartNumberingAfterBreak="0">
    <w:nsid w:val="6F6548F2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02983917">
    <w:abstractNumId w:val="11"/>
  </w:num>
  <w:num w:numId="2" w16cid:durableId="1790277655">
    <w:abstractNumId w:val="11"/>
  </w:num>
  <w:num w:numId="3" w16cid:durableId="1679893655">
    <w:abstractNumId w:val="9"/>
  </w:num>
  <w:num w:numId="4" w16cid:durableId="644361636">
    <w:abstractNumId w:val="8"/>
  </w:num>
  <w:num w:numId="5" w16cid:durableId="1156190586">
    <w:abstractNumId w:val="3"/>
  </w:num>
  <w:num w:numId="6" w16cid:durableId="1432318310">
    <w:abstractNumId w:val="13"/>
  </w:num>
  <w:num w:numId="7" w16cid:durableId="1551114800">
    <w:abstractNumId w:val="2"/>
  </w:num>
  <w:num w:numId="8" w16cid:durableId="17769726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2569922">
    <w:abstractNumId w:val="10"/>
  </w:num>
  <w:num w:numId="10" w16cid:durableId="296492803">
    <w:abstractNumId w:val="14"/>
  </w:num>
  <w:num w:numId="11" w16cid:durableId="1119879371">
    <w:abstractNumId w:val="12"/>
  </w:num>
  <w:num w:numId="12" w16cid:durableId="41487521">
    <w:abstractNumId w:val="7"/>
  </w:num>
  <w:num w:numId="13" w16cid:durableId="1644693138">
    <w:abstractNumId w:val="6"/>
  </w:num>
  <w:num w:numId="14" w16cid:durableId="112330292">
    <w:abstractNumId w:val="5"/>
  </w:num>
  <w:num w:numId="15" w16cid:durableId="677579978">
    <w:abstractNumId w:val="4"/>
  </w:num>
  <w:num w:numId="16" w16cid:durableId="813638699">
    <w:abstractNumId w:val="1"/>
  </w:num>
  <w:num w:numId="17" w16cid:durableId="441845156">
    <w:abstractNumId w:val="0"/>
  </w:num>
  <w:num w:numId="18" w16cid:durableId="2399443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16"/>
    <w:rsid w:val="000300AC"/>
    <w:rsid w:val="00037D5E"/>
    <w:rsid w:val="00056C17"/>
    <w:rsid w:val="00060774"/>
    <w:rsid w:val="000639BF"/>
    <w:rsid w:val="00093085"/>
    <w:rsid w:val="00093EFE"/>
    <w:rsid w:val="000B7FD7"/>
    <w:rsid w:val="000E1E24"/>
    <w:rsid w:val="00136162"/>
    <w:rsid w:val="00136367"/>
    <w:rsid w:val="001A29CE"/>
    <w:rsid w:val="001E56D8"/>
    <w:rsid w:val="001E6747"/>
    <w:rsid w:val="00226579"/>
    <w:rsid w:val="00227E04"/>
    <w:rsid w:val="002403D2"/>
    <w:rsid w:val="0024241E"/>
    <w:rsid w:val="00264477"/>
    <w:rsid w:val="002871F9"/>
    <w:rsid w:val="0028785F"/>
    <w:rsid w:val="00292635"/>
    <w:rsid w:val="002D1439"/>
    <w:rsid w:val="002F6E48"/>
    <w:rsid w:val="00337361"/>
    <w:rsid w:val="003624D1"/>
    <w:rsid w:val="00374237"/>
    <w:rsid w:val="003865ED"/>
    <w:rsid w:val="00394708"/>
    <w:rsid w:val="003D06F0"/>
    <w:rsid w:val="003F1000"/>
    <w:rsid w:val="004067A6"/>
    <w:rsid w:val="004429BD"/>
    <w:rsid w:val="0044646E"/>
    <w:rsid w:val="004472F7"/>
    <w:rsid w:val="00462466"/>
    <w:rsid w:val="00481408"/>
    <w:rsid w:val="0049616A"/>
    <w:rsid w:val="004D3D9F"/>
    <w:rsid w:val="004D594C"/>
    <w:rsid w:val="004E0DB9"/>
    <w:rsid w:val="00524BD3"/>
    <w:rsid w:val="005500A7"/>
    <w:rsid w:val="0055260A"/>
    <w:rsid w:val="00575640"/>
    <w:rsid w:val="00585C37"/>
    <w:rsid w:val="005C282A"/>
    <w:rsid w:val="005C3DDA"/>
    <w:rsid w:val="005C6C87"/>
    <w:rsid w:val="005F0AE1"/>
    <w:rsid w:val="00603F43"/>
    <w:rsid w:val="00634FD8"/>
    <w:rsid w:val="00643AB8"/>
    <w:rsid w:val="006926A7"/>
    <w:rsid w:val="00693A47"/>
    <w:rsid w:val="00740B4F"/>
    <w:rsid w:val="00741D13"/>
    <w:rsid w:val="00747FB9"/>
    <w:rsid w:val="0079024C"/>
    <w:rsid w:val="00796F2A"/>
    <w:rsid w:val="007C6065"/>
    <w:rsid w:val="007D39AC"/>
    <w:rsid w:val="008506DF"/>
    <w:rsid w:val="0085231F"/>
    <w:rsid w:val="008879BA"/>
    <w:rsid w:val="008A2156"/>
    <w:rsid w:val="008D3E01"/>
    <w:rsid w:val="008F0BA9"/>
    <w:rsid w:val="00932998"/>
    <w:rsid w:val="00996F65"/>
    <w:rsid w:val="009B007B"/>
    <w:rsid w:val="009B08A2"/>
    <w:rsid w:val="00A31AE9"/>
    <w:rsid w:val="00A40FA1"/>
    <w:rsid w:val="00A945CF"/>
    <w:rsid w:val="00AA6EBC"/>
    <w:rsid w:val="00AC1F5B"/>
    <w:rsid w:val="00AD324F"/>
    <w:rsid w:val="00AD7997"/>
    <w:rsid w:val="00B26F68"/>
    <w:rsid w:val="00B277F0"/>
    <w:rsid w:val="00B45E8E"/>
    <w:rsid w:val="00B52427"/>
    <w:rsid w:val="00B73261"/>
    <w:rsid w:val="00B76C89"/>
    <w:rsid w:val="00B804E9"/>
    <w:rsid w:val="00BC01C6"/>
    <w:rsid w:val="00BC4F51"/>
    <w:rsid w:val="00BF0930"/>
    <w:rsid w:val="00BF77A8"/>
    <w:rsid w:val="00C02E89"/>
    <w:rsid w:val="00C10B54"/>
    <w:rsid w:val="00C2270A"/>
    <w:rsid w:val="00C82B7A"/>
    <w:rsid w:val="00CA2D39"/>
    <w:rsid w:val="00CA4A0C"/>
    <w:rsid w:val="00CA6E7F"/>
    <w:rsid w:val="00CC278D"/>
    <w:rsid w:val="00CC7152"/>
    <w:rsid w:val="00CD184F"/>
    <w:rsid w:val="00D27E09"/>
    <w:rsid w:val="00D71116"/>
    <w:rsid w:val="00DA2706"/>
    <w:rsid w:val="00DB7FA6"/>
    <w:rsid w:val="00DD62A1"/>
    <w:rsid w:val="00DE1D49"/>
    <w:rsid w:val="00E25034"/>
    <w:rsid w:val="00E25B48"/>
    <w:rsid w:val="00E51E74"/>
    <w:rsid w:val="00E55329"/>
    <w:rsid w:val="00EB2C89"/>
    <w:rsid w:val="00ED6A48"/>
    <w:rsid w:val="00EE08C2"/>
    <w:rsid w:val="00F25A76"/>
    <w:rsid w:val="00F652CC"/>
    <w:rsid w:val="00FC2F4F"/>
    <w:rsid w:val="00FE4EE0"/>
    <w:rsid w:val="00FE62CC"/>
    <w:rsid w:val="00FF42E6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BE112"/>
  <w15:chartTrackingRefBased/>
  <w15:docId w15:val="{03EB1433-D254-43E2-B937-D31CB108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B"/>
        <w:sz w:val="21"/>
        <w:szCs w:val="21"/>
        <w:lang w:val="en-GB" w:eastAsia="en-US" w:bidi="ar-SA"/>
      </w:rPr>
    </w:rPrDefault>
    <w:pPrDefault>
      <w:pPr>
        <w:spacing w:after="14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8" w:unhideWhenUsed="1" w:qFormat="1"/>
    <w:lsdException w:name="List Number 3" w:semiHidden="1" w:uiPriority="9" w:unhideWhenUsed="1" w:qFormat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9BA"/>
    <w:rPr>
      <w:lang w:val="en-US"/>
    </w:rPr>
  </w:style>
  <w:style w:type="paragraph" w:styleId="Ttulo1">
    <w:name w:val="heading 1"/>
    <w:basedOn w:val="Normal"/>
    <w:next w:val="Normal"/>
    <w:link w:val="Ttulo1Char"/>
    <w:uiPriority w:val="3"/>
    <w:qFormat/>
    <w:rsid w:val="00BC01C6"/>
    <w:pPr>
      <w:keepNext/>
      <w:keepLines/>
      <w:numPr>
        <w:numId w:val="2"/>
      </w:numPr>
      <w:spacing w:after="280"/>
      <w:outlineLvl w:val="0"/>
    </w:pPr>
    <w:rPr>
      <w:rFonts w:asciiTheme="majorHAnsi" w:eastAsiaTheme="majorEastAsia" w:hAnsiTheme="majorHAnsi" w:cstheme="majorBidi"/>
      <w:b/>
      <w:color w:val="C42828" w:themeColor="accen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4"/>
    <w:unhideWhenUsed/>
    <w:qFormat/>
    <w:rsid w:val="00BC01C6"/>
    <w:pPr>
      <w:keepNext/>
      <w:keepLines/>
      <w:numPr>
        <w:ilvl w:val="1"/>
        <w:numId w:val="2"/>
      </w:numPr>
      <w:spacing w:after="280"/>
      <w:outlineLvl w:val="1"/>
    </w:pPr>
    <w:rPr>
      <w:rFonts w:asciiTheme="majorHAnsi" w:eastAsiaTheme="majorEastAsia" w:hAnsiTheme="majorHAnsi" w:cstheme="majorBidi"/>
      <w:b/>
      <w:color w:val="3C3C3B" w:themeColor="text2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5"/>
    <w:unhideWhenUsed/>
    <w:qFormat/>
    <w:rsid w:val="008879BA"/>
    <w:pPr>
      <w:keepNext/>
      <w:keepLines/>
      <w:numPr>
        <w:ilvl w:val="2"/>
        <w:numId w:val="2"/>
      </w:numPr>
      <w:outlineLvl w:val="2"/>
    </w:pPr>
    <w:rPr>
      <w:rFonts w:asciiTheme="majorHAnsi" w:eastAsiaTheme="majorEastAsia" w:hAnsiTheme="majorHAnsi" w:cstheme="majorBidi"/>
      <w:color w:val="C42828" w:themeColor="accen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6"/>
    <w:unhideWhenUsed/>
    <w:qFormat/>
    <w:rsid w:val="008879BA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b/>
      <w:iCs/>
      <w:color w:val="921E1E" w:themeColor="accent1" w:themeShade="BF"/>
    </w:rPr>
  </w:style>
  <w:style w:type="paragraph" w:styleId="Ttulo5">
    <w:name w:val="heading 5"/>
    <w:basedOn w:val="Normal"/>
    <w:next w:val="Normal"/>
    <w:link w:val="Ttulo5Char"/>
    <w:uiPriority w:val="6"/>
    <w:unhideWhenUsed/>
    <w:qFormat/>
    <w:rsid w:val="008879BA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921E1E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B76C8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611414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rsid w:val="00B76C8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11414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rsid w:val="00B76C8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rsid w:val="00B76C8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3F43"/>
    <w:pPr>
      <w:tabs>
        <w:tab w:val="center" w:pos="4513"/>
        <w:tab w:val="right" w:pos="9026"/>
      </w:tabs>
      <w:spacing w:after="0" w:line="240" w:lineRule="auto"/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603F43"/>
  </w:style>
  <w:style w:type="paragraph" w:styleId="Rodap">
    <w:name w:val="footer"/>
    <w:basedOn w:val="Normal"/>
    <w:link w:val="RodapChar"/>
    <w:uiPriority w:val="99"/>
    <w:unhideWhenUsed/>
    <w:rsid w:val="0060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3F43"/>
  </w:style>
  <w:style w:type="character" w:customStyle="1" w:styleId="Ttulo1Char">
    <w:name w:val="Título 1 Char"/>
    <w:basedOn w:val="Fontepargpadro"/>
    <w:link w:val="Ttulo1"/>
    <w:uiPriority w:val="9"/>
    <w:rsid w:val="00BC01C6"/>
    <w:rPr>
      <w:rFonts w:asciiTheme="majorHAnsi" w:eastAsiaTheme="majorEastAsia" w:hAnsiTheme="majorHAnsi" w:cstheme="majorBidi"/>
      <w:b/>
      <w:color w:val="C42828" w:themeColor="accent1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C01C6"/>
    <w:rPr>
      <w:rFonts w:asciiTheme="majorHAnsi" w:eastAsiaTheme="majorEastAsia" w:hAnsiTheme="majorHAnsi" w:cstheme="majorBidi"/>
      <w:b/>
      <w:color w:val="3C3C3B" w:themeColor="text2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5"/>
    <w:rsid w:val="008879BA"/>
    <w:rPr>
      <w:rFonts w:asciiTheme="majorHAnsi" w:eastAsiaTheme="majorEastAsia" w:hAnsiTheme="majorHAnsi" w:cstheme="majorBidi"/>
      <w:color w:val="C42828" w:themeColor="accent1"/>
      <w:sz w:val="24"/>
      <w:szCs w:val="24"/>
      <w:lang w:val="en-US"/>
    </w:rPr>
  </w:style>
  <w:style w:type="paragraph" w:styleId="Ttulo">
    <w:name w:val="Title"/>
    <w:basedOn w:val="Normal"/>
    <w:next w:val="Subttulo"/>
    <w:link w:val="TtuloChar"/>
    <w:uiPriority w:val="1"/>
    <w:qFormat/>
    <w:rsid w:val="00E25B48"/>
    <w:pPr>
      <w:spacing w:after="0" w:line="840" w:lineRule="exact"/>
      <w:contextualSpacing/>
    </w:pPr>
    <w:rPr>
      <w:rFonts w:asciiTheme="majorHAnsi" w:eastAsiaTheme="majorEastAsia" w:hAnsiTheme="majorHAnsi" w:cstheme="majorBidi"/>
      <w:color w:val="C42828" w:themeColor="accent1"/>
      <w:spacing w:val="-10"/>
      <w:kern w:val="28"/>
      <w:sz w:val="7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B48"/>
    <w:rPr>
      <w:rFonts w:asciiTheme="majorHAnsi" w:eastAsiaTheme="majorEastAsia" w:hAnsiTheme="majorHAnsi" w:cstheme="majorBidi"/>
      <w:color w:val="C42828" w:themeColor="accent1"/>
      <w:spacing w:val="-10"/>
      <w:kern w:val="28"/>
      <w:sz w:val="72"/>
      <w:szCs w:val="56"/>
    </w:rPr>
  </w:style>
  <w:style w:type="character" w:styleId="TextodoEspaoReservado">
    <w:name w:val="Placeholder Text"/>
    <w:basedOn w:val="Fontepargpadro"/>
    <w:uiPriority w:val="99"/>
    <w:semiHidden/>
    <w:rsid w:val="00264477"/>
    <w:rPr>
      <w:color w:val="808080"/>
    </w:rPr>
  </w:style>
  <w:style w:type="paragraph" w:styleId="Subttulo">
    <w:name w:val="Subtitle"/>
    <w:basedOn w:val="Normal"/>
    <w:next w:val="Normal"/>
    <w:link w:val="SubttuloChar"/>
    <w:uiPriority w:val="2"/>
    <w:qFormat/>
    <w:rsid w:val="00E25B48"/>
    <w:pPr>
      <w:numPr>
        <w:ilvl w:val="1"/>
      </w:numPr>
      <w:spacing w:after="480" w:line="672" w:lineRule="exact"/>
    </w:pPr>
    <w:rPr>
      <w:rFonts w:asciiTheme="majorHAnsi" w:eastAsiaTheme="minorEastAsia" w:hAnsiTheme="majorHAnsi"/>
      <w:color w:val="941914" w:themeColor="accent2"/>
      <w:spacing w:val="15"/>
      <w:sz w:val="56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E25B48"/>
    <w:rPr>
      <w:rFonts w:asciiTheme="majorHAnsi" w:eastAsiaTheme="minorEastAsia" w:hAnsiTheme="majorHAnsi"/>
      <w:color w:val="941914" w:themeColor="accent2"/>
      <w:spacing w:val="15"/>
      <w:sz w:val="56"/>
      <w:szCs w:val="22"/>
    </w:rPr>
  </w:style>
  <w:style w:type="character" w:styleId="Hyperlink">
    <w:name w:val="Hyperlink"/>
    <w:basedOn w:val="Fontepargpadro"/>
    <w:uiPriority w:val="99"/>
    <w:rsid w:val="008879BA"/>
    <w:rPr>
      <w:color w:val="E9473F" w:themeColor="accent3"/>
      <w:u w:val="single"/>
    </w:rPr>
  </w:style>
  <w:style w:type="paragraph" w:styleId="CabealhodoSumrio">
    <w:name w:val="TOC Heading"/>
    <w:next w:val="Normal"/>
    <w:uiPriority w:val="39"/>
    <w:semiHidden/>
    <w:unhideWhenUsed/>
    <w:rsid w:val="00585C37"/>
    <w:pPr>
      <w:spacing w:after="280" w:line="320" w:lineRule="exact"/>
    </w:pPr>
    <w:rPr>
      <w:rFonts w:asciiTheme="majorHAnsi" w:eastAsiaTheme="majorEastAsia" w:hAnsiTheme="majorHAnsi" w:cstheme="majorBidi"/>
      <w:b/>
      <w:color w:val="C42828" w:themeColor="accent1"/>
      <w:sz w:val="28"/>
      <w:szCs w:val="32"/>
      <w:lang w:val="en-US"/>
    </w:rPr>
  </w:style>
  <w:style w:type="paragraph" w:styleId="Sumrio1">
    <w:name w:val="toc 1"/>
    <w:basedOn w:val="Normal"/>
    <w:next w:val="Normal"/>
    <w:uiPriority w:val="39"/>
    <w:unhideWhenUsed/>
    <w:rsid w:val="00E51E74"/>
    <w:pPr>
      <w:tabs>
        <w:tab w:val="left" w:pos="794"/>
        <w:tab w:val="right" w:pos="9628"/>
      </w:tabs>
      <w:spacing w:before="280" w:after="0" w:line="320" w:lineRule="atLeast"/>
    </w:pPr>
    <w:rPr>
      <w:rFonts w:eastAsia="Times New Roman"/>
      <w:b/>
      <w:color w:val="E9473F" w:themeColor="accent3"/>
      <w:sz w:val="28"/>
      <w:szCs w:val="20"/>
      <w:lang w:eastAsia="en-GB"/>
    </w:rPr>
  </w:style>
  <w:style w:type="paragraph" w:styleId="Sumrio2">
    <w:name w:val="toc 2"/>
    <w:basedOn w:val="Normal"/>
    <w:next w:val="Normal"/>
    <w:uiPriority w:val="39"/>
    <w:unhideWhenUsed/>
    <w:rsid w:val="00E51E74"/>
    <w:pPr>
      <w:tabs>
        <w:tab w:val="left" w:pos="794"/>
        <w:tab w:val="right" w:pos="9628"/>
      </w:tabs>
      <w:spacing w:after="0"/>
    </w:pPr>
    <w:rPr>
      <w:rFonts w:eastAsia="Times New Roman"/>
      <w:b/>
      <w:color w:val="3C3C3B" w:themeColor="text2"/>
      <w:szCs w:val="20"/>
      <w:lang w:eastAsia="en-GB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585C37"/>
    <w:pPr>
      <w:spacing w:after="100" w:line="220" w:lineRule="atLeast"/>
      <w:ind w:left="400"/>
    </w:pPr>
    <w:rPr>
      <w:rFonts w:eastAsia="Times New Roman"/>
      <w:color w:val="000000" w:themeColor="text1"/>
      <w:sz w:val="20"/>
      <w:szCs w:val="20"/>
      <w:lang w:eastAsia="en-GB"/>
    </w:rPr>
  </w:style>
  <w:style w:type="numbering" w:customStyle="1" w:styleId="DLWHeadings">
    <w:name w:val="DLW Headings"/>
    <w:uiPriority w:val="99"/>
    <w:semiHidden/>
    <w:rsid w:val="00E51E74"/>
    <w:pPr>
      <w:numPr>
        <w:numId w:val="1"/>
      </w:numPr>
    </w:pPr>
  </w:style>
  <w:style w:type="paragraph" w:styleId="Commarcadores">
    <w:name w:val="List Bullet"/>
    <w:basedOn w:val="Normal"/>
    <w:uiPriority w:val="6"/>
    <w:unhideWhenUsed/>
    <w:qFormat/>
    <w:rsid w:val="004D3D9F"/>
    <w:pPr>
      <w:numPr>
        <w:numId w:val="3"/>
      </w:numPr>
      <w:ind w:left="397" w:hanging="397"/>
      <w:contextualSpacing/>
    </w:pPr>
  </w:style>
  <w:style w:type="paragraph" w:styleId="Numerada">
    <w:name w:val="List Number"/>
    <w:basedOn w:val="Normal"/>
    <w:uiPriority w:val="7"/>
    <w:unhideWhenUsed/>
    <w:qFormat/>
    <w:rsid w:val="004D3D9F"/>
    <w:pPr>
      <w:numPr>
        <w:numId w:val="6"/>
      </w:numPr>
      <w:contextualSpacing/>
    </w:pPr>
  </w:style>
  <w:style w:type="paragraph" w:styleId="Numerada2">
    <w:name w:val="List Number 2"/>
    <w:basedOn w:val="Normal"/>
    <w:uiPriority w:val="8"/>
    <w:unhideWhenUsed/>
    <w:qFormat/>
    <w:rsid w:val="004D3D9F"/>
    <w:pPr>
      <w:numPr>
        <w:ilvl w:val="1"/>
        <w:numId w:val="6"/>
      </w:numPr>
      <w:contextualSpacing/>
    </w:pPr>
  </w:style>
  <w:style w:type="numbering" w:customStyle="1" w:styleId="DLWNumbers">
    <w:name w:val="DLW Numbers"/>
    <w:uiPriority w:val="99"/>
    <w:semiHidden/>
    <w:rsid w:val="004D3D9F"/>
    <w:pPr>
      <w:numPr>
        <w:numId w:val="6"/>
      </w:numPr>
    </w:pPr>
  </w:style>
  <w:style w:type="table" w:styleId="Tabelacomgrade">
    <w:name w:val="Table Grid"/>
    <w:basedOn w:val="Tabelanormal"/>
    <w:uiPriority w:val="39"/>
    <w:rsid w:val="004D3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umerada3">
    <w:name w:val="List Number 3"/>
    <w:basedOn w:val="Normal"/>
    <w:uiPriority w:val="9"/>
    <w:unhideWhenUsed/>
    <w:qFormat/>
    <w:rsid w:val="004D3D9F"/>
    <w:pPr>
      <w:numPr>
        <w:ilvl w:val="2"/>
        <w:numId w:val="6"/>
      </w:numPr>
      <w:contextualSpacing/>
    </w:pPr>
  </w:style>
  <w:style w:type="table" w:customStyle="1" w:styleId="DLWTableRed">
    <w:name w:val="DLW Table Red"/>
    <w:basedOn w:val="Tabelanormal"/>
    <w:uiPriority w:val="99"/>
    <w:rsid w:val="00ED6A48"/>
    <w:pPr>
      <w:spacing w:after="0" w:line="240" w:lineRule="auto"/>
    </w:pPr>
    <w:rPr>
      <w:sz w:val="18"/>
    </w:rPr>
    <w:tblPr>
      <w:tblBorders>
        <w:top w:val="single" w:sz="2" w:space="0" w:color="9A999A" w:themeColor="background2"/>
        <w:left w:val="single" w:sz="2" w:space="0" w:color="9A999A" w:themeColor="background2"/>
        <w:bottom w:val="single" w:sz="2" w:space="0" w:color="9A999A" w:themeColor="background2"/>
        <w:right w:val="single" w:sz="2" w:space="0" w:color="9A999A" w:themeColor="background2"/>
        <w:insideH w:val="single" w:sz="2" w:space="0" w:color="9A999A" w:themeColor="background2"/>
        <w:insideV w:val="single" w:sz="2" w:space="0" w:color="9A999A" w:themeColor="background2"/>
      </w:tblBorders>
      <w:tblCellMar>
        <w:top w:w="57" w:type="dxa"/>
        <w:bottom w:w="57" w:type="dxa"/>
      </w:tblCellMar>
    </w:tblPr>
    <w:tblStylePr w:type="firstRow">
      <w:rPr>
        <w:color w:val="F5F5F5" w:themeColor="background1"/>
      </w:rPr>
      <w:tblPr/>
      <w:tcPr>
        <w:shd w:val="clear" w:color="auto" w:fill="E9473F" w:themeFill="accent3"/>
      </w:tcPr>
    </w:tblStylePr>
  </w:style>
  <w:style w:type="paragraph" w:customStyle="1" w:styleId="TableTitle">
    <w:name w:val="Table Title"/>
    <w:basedOn w:val="Normal"/>
    <w:next w:val="Normal"/>
    <w:uiPriority w:val="10"/>
    <w:qFormat/>
    <w:rsid w:val="000E1E24"/>
    <w:pPr>
      <w:pBdr>
        <w:top w:val="single" w:sz="36" w:space="1" w:color="C42828" w:themeColor="accent1"/>
        <w:left w:val="single" w:sz="18" w:space="4" w:color="C42828" w:themeColor="accent1"/>
        <w:bottom w:val="single" w:sz="36" w:space="1" w:color="C42828" w:themeColor="accent1"/>
        <w:right w:val="single" w:sz="18" w:space="4" w:color="C42828" w:themeColor="accent1"/>
      </w:pBdr>
      <w:shd w:val="clear" w:color="auto" w:fill="C42828" w:themeFill="accent1"/>
      <w:spacing w:after="0" w:line="240" w:lineRule="auto"/>
      <w:ind w:left="125" w:right="136"/>
    </w:pPr>
    <w:rPr>
      <w:color w:val="F5F5F5" w:themeColor="background1"/>
    </w:rPr>
  </w:style>
  <w:style w:type="numbering" w:styleId="111111">
    <w:name w:val="Outline List 2"/>
    <w:basedOn w:val="Semlista"/>
    <w:uiPriority w:val="99"/>
    <w:semiHidden/>
    <w:unhideWhenUsed/>
    <w:rsid w:val="00B76C89"/>
    <w:pPr>
      <w:numPr>
        <w:numId w:val="9"/>
      </w:numPr>
    </w:pPr>
  </w:style>
  <w:style w:type="numbering" w:styleId="1ai">
    <w:name w:val="Outline List 1"/>
    <w:basedOn w:val="Semlista"/>
    <w:uiPriority w:val="99"/>
    <w:semiHidden/>
    <w:unhideWhenUsed/>
    <w:rsid w:val="00B76C89"/>
    <w:pPr>
      <w:numPr>
        <w:numId w:val="10"/>
      </w:numPr>
    </w:pPr>
  </w:style>
  <w:style w:type="character" w:customStyle="1" w:styleId="Ttulo4Char">
    <w:name w:val="Título 4 Char"/>
    <w:basedOn w:val="Fontepargpadro"/>
    <w:link w:val="Ttulo4"/>
    <w:uiPriority w:val="6"/>
    <w:rsid w:val="008879BA"/>
    <w:rPr>
      <w:rFonts w:asciiTheme="majorHAnsi" w:eastAsiaTheme="majorEastAsia" w:hAnsiTheme="majorHAnsi" w:cstheme="majorBidi"/>
      <w:b/>
      <w:iCs/>
      <w:color w:val="921E1E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6"/>
    <w:rsid w:val="008879BA"/>
    <w:rPr>
      <w:rFonts w:asciiTheme="majorHAnsi" w:eastAsiaTheme="majorEastAsia" w:hAnsiTheme="majorHAnsi" w:cstheme="majorBidi"/>
      <w:color w:val="921E1E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C89"/>
    <w:rPr>
      <w:rFonts w:asciiTheme="majorHAnsi" w:eastAsiaTheme="majorEastAsia" w:hAnsiTheme="majorHAnsi" w:cstheme="majorBidi"/>
      <w:color w:val="611414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C89"/>
    <w:rPr>
      <w:rFonts w:asciiTheme="majorHAnsi" w:eastAsiaTheme="majorEastAsia" w:hAnsiTheme="majorHAnsi" w:cstheme="majorBidi"/>
      <w:i/>
      <w:iCs/>
      <w:color w:val="611414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C8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C8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numbering" w:styleId="Artigoseo">
    <w:name w:val="Outline List 3"/>
    <w:basedOn w:val="Semlista"/>
    <w:uiPriority w:val="99"/>
    <w:semiHidden/>
    <w:unhideWhenUsed/>
    <w:rsid w:val="00B76C89"/>
    <w:pPr>
      <w:numPr>
        <w:numId w:val="1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76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6C89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B76C89"/>
  </w:style>
  <w:style w:type="paragraph" w:styleId="Textoembloco">
    <w:name w:val="Block Text"/>
    <w:basedOn w:val="Normal"/>
    <w:uiPriority w:val="99"/>
    <w:semiHidden/>
    <w:unhideWhenUsed/>
    <w:rsid w:val="00B76C89"/>
    <w:pPr>
      <w:pBdr>
        <w:top w:val="single" w:sz="2" w:space="10" w:color="C42828" w:themeColor="accent1"/>
        <w:left w:val="single" w:sz="2" w:space="10" w:color="C42828" w:themeColor="accent1"/>
        <w:bottom w:val="single" w:sz="2" w:space="10" w:color="C42828" w:themeColor="accent1"/>
        <w:right w:val="single" w:sz="2" w:space="10" w:color="C42828" w:themeColor="accent1"/>
      </w:pBdr>
      <w:ind w:left="1152" w:right="1152"/>
    </w:pPr>
    <w:rPr>
      <w:rFonts w:eastAsiaTheme="minorEastAsia"/>
      <w:i/>
      <w:iCs/>
      <w:color w:val="C42828" w:themeColor="accent1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B76C8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76C89"/>
  </w:style>
  <w:style w:type="paragraph" w:styleId="Corpodetexto2">
    <w:name w:val="Body Text 2"/>
    <w:basedOn w:val="Normal"/>
    <w:link w:val="Corpodetexto2Char"/>
    <w:uiPriority w:val="99"/>
    <w:semiHidden/>
    <w:unhideWhenUsed/>
    <w:rsid w:val="00B76C8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B76C89"/>
  </w:style>
  <w:style w:type="paragraph" w:styleId="Corpodetexto3">
    <w:name w:val="Body Text 3"/>
    <w:basedOn w:val="Normal"/>
    <w:link w:val="Corpodetexto3Char"/>
    <w:uiPriority w:val="99"/>
    <w:semiHidden/>
    <w:unhideWhenUsed/>
    <w:rsid w:val="00B76C89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B76C89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B76C89"/>
    <w:pPr>
      <w:spacing w:after="14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B76C89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76C8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76C89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B76C89"/>
    <w:pPr>
      <w:spacing w:after="14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B76C8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B76C8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B76C89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B76C8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B76C89"/>
    <w:rPr>
      <w:sz w:val="16"/>
      <w:szCs w:val="16"/>
    </w:rPr>
  </w:style>
  <w:style w:type="character" w:styleId="TtulodoLivro">
    <w:name w:val="Book Title"/>
    <w:basedOn w:val="Fontepargpadro"/>
    <w:uiPriority w:val="33"/>
    <w:semiHidden/>
    <w:rsid w:val="00B76C89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rsid w:val="00B76C89"/>
    <w:pPr>
      <w:spacing w:after="200" w:line="240" w:lineRule="auto"/>
    </w:pPr>
    <w:rPr>
      <w:i/>
      <w:iCs/>
      <w:color w:val="3C3C3B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B76C89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B76C89"/>
  </w:style>
  <w:style w:type="character" w:styleId="Refdecomentrio">
    <w:name w:val="annotation reference"/>
    <w:basedOn w:val="Fontepargpadro"/>
    <w:uiPriority w:val="99"/>
    <w:semiHidden/>
    <w:unhideWhenUsed/>
    <w:rsid w:val="00B76C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76C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76C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76C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76C89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B76C89"/>
  </w:style>
  <w:style w:type="character" w:customStyle="1" w:styleId="DataChar">
    <w:name w:val="Data Char"/>
    <w:basedOn w:val="Fontepargpadro"/>
    <w:link w:val="Data"/>
    <w:uiPriority w:val="99"/>
    <w:semiHidden/>
    <w:rsid w:val="00B76C89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B76C8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B76C89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B76C89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B76C89"/>
  </w:style>
  <w:style w:type="character" w:styleId="nfase">
    <w:name w:val="Emphasis"/>
    <w:basedOn w:val="Fontepargpadro"/>
    <w:uiPriority w:val="20"/>
    <w:semiHidden/>
    <w:rsid w:val="00B76C89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B76C89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76C8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76C89"/>
    <w:rPr>
      <w:sz w:val="20"/>
      <w:szCs w:val="20"/>
    </w:rPr>
  </w:style>
  <w:style w:type="paragraph" w:styleId="Destinatrio">
    <w:name w:val="envelope address"/>
    <w:basedOn w:val="Normal"/>
    <w:uiPriority w:val="99"/>
    <w:semiHidden/>
    <w:unhideWhenUsed/>
    <w:rsid w:val="00B76C8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B76C8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B76C89"/>
    <w:rPr>
      <w:color w:val="954F72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B76C89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76C8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76C89"/>
    <w:rPr>
      <w:sz w:val="20"/>
      <w:szCs w:val="20"/>
    </w:rPr>
  </w:style>
  <w:style w:type="character" w:styleId="Hashtag">
    <w:name w:val="Hashtag"/>
    <w:basedOn w:val="Fontepargpadro"/>
    <w:uiPriority w:val="99"/>
    <w:semiHidden/>
    <w:unhideWhenUsed/>
    <w:rsid w:val="00B76C89"/>
    <w:rPr>
      <w:color w:val="2B579A"/>
      <w:shd w:val="clear" w:color="auto" w:fill="E1DFDD"/>
    </w:rPr>
  </w:style>
  <w:style w:type="character" w:styleId="AcrnimoHTML">
    <w:name w:val="HTML Acronym"/>
    <w:basedOn w:val="Fontepargpadro"/>
    <w:uiPriority w:val="99"/>
    <w:semiHidden/>
    <w:unhideWhenUsed/>
    <w:rsid w:val="00B76C89"/>
  </w:style>
  <w:style w:type="paragraph" w:styleId="EndereoHTML">
    <w:name w:val="HTML Address"/>
    <w:basedOn w:val="Normal"/>
    <w:link w:val="EndereoHTMLChar"/>
    <w:uiPriority w:val="99"/>
    <w:semiHidden/>
    <w:unhideWhenUsed/>
    <w:rsid w:val="00B76C89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B76C89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B76C89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B76C89"/>
    <w:rPr>
      <w:rFonts w:ascii="Consolas" w:hAnsi="Consolas"/>
      <w:sz w:val="20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B76C89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B76C89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76C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76C89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B76C89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B76C89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B76C89"/>
    <w:rPr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210" w:hanging="21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420" w:hanging="21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630" w:hanging="21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840" w:hanging="21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050" w:hanging="21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260" w:hanging="21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470" w:hanging="21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680" w:hanging="21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890" w:hanging="21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B76C89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rsid w:val="00B76C89"/>
    <w:rPr>
      <w:i/>
      <w:iCs/>
      <w:color w:val="C42828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rsid w:val="00B76C89"/>
    <w:pPr>
      <w:pBdr>
        <w:top w:val="single" w:sz="4" w:space="10" w:color="C42828" w:themeColor="accent1"/>
        <w:bottom w:val="single" w:sz="4" w:space="10" w:color="C42828" w:themeColor="accent1"/>
      </w:pBdr>
      <w:spacing w:before="360" w:after="360"/>
      <w:ind w:left="864" w:right="864"/>
      <w:jc w:val="center"/>
    </w:pPr>
    <w:rPr>
      <w:i/>
      <w:iCs/>
      <w:color w:val="C42828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C89"/>
    <w:rPr>
      <w:i/>
      <w:iCs/>
      <w:color w:val="C42828" w:themeColor="accent1"/>
    </w:rPr>
  </w:style>
  <w:style w:type="character" w:styleId="RefernciaIntensa">
    <w:name w:val="Intense Reference"/>
    <w:basedOn w:val="Fontepargpadro"/>
    <w:uiPriority w:val="32"/>
    <w:semiHidden/>
    <w:rsid w:val="00B76C89"/>
    <w:rPr>
      <w:b/>
      <w:bCs/>
      <w:smallCaps/>
      <w:color w:val="C42828" w:themeColor="accent1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B76C89"/>
  </w:style>
  <w:style w:type="paragraph" w:styleId="Lista">
    <w:name w:val="List"/>
    <w:basedOn w:val="Normal"/>
    <w:uiPriority w:val="99"/>
    <w:semiHidden/>
    <w:unhideWhenUsed/>
    <w:rsid w:val="00B76C89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B76C89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B76C89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B76C8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B76C89"/>
    <w:pPr>
      <w:ind w:left="1415" w:hanging="283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B76C89"/>
    <w:pPr>
      <w:numPr>
        <w:numId w:val="1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B76C89"/>
    <w:pPr>
      <w:numPr>
        <w:numId w:val="1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B76C89"/>
    <w:pPr>
      <w:numPr>
        <w:numId w:val="1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B76C89"/>
    <w:pPr>
      <w:numPr>
        <w:numId w:val="1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B76C89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B76C89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B76C89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B76C89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B76C89"/>
    <w:pPr>
      <w:spacing w:after="120"/>
      <w:ind w:left="1415"/>
      <w:contextualSpacing/>
    </w:pPr>
  </w:style>
  <w:style w:type="paragraph" w:styleId="Numerada4">
    <w:name w:val="List Number 4"/>
    <w:basedOn w:val="Normal"/>
    <w:uiPriority w:val="99"/>
    <w:semiHidden/>
    <w:unhideWhenUsed/>
    <w:rsid w:val="00B76C89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B76C89"/>
    <w:pPr>
      <w:numPr>
        <w:numId w:val="17"/>
      </w:numPr>
      <w:contextualSpacing/>
    </w:pPr>
  </w:style>
  <w:style w:type="paragraph" w:styleId="PargrafodaLista">
    <w:name w:val="List Paragraph"/>
    <w:basedOn w:val="Normal"/>
    <w:uiPriority w:val="34"/>
    <w:semiHidden/>
    <w:rsid w:val="00B76C89"/>
    <w:pPr>
      <w:ind w:left="720"/>
      <w:contextualSpacing/>
    </w:pPr>
  </w:style>
  <w:style w:type="paragraph" w:styleId="Textodemacro">
    <w:name w:val="macro"/>
    <w:link w:val="TextodemacroChar"/>
    <w:uiPriority w:val="99"/>
    <w:semiHidden/>
    <w:unhideWhenUsed/>
    <w:rsid w:val="00B76C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B76C89"/>
    <w:rPr>
      <w:rFonts w:ascii="Consolas" w:hAnsi="Consolas"/>
      <w:sz w:val="20"/>
      <w:szCs w:val="20"/>
    </w:rPr>
  </w:style>
  <w:style w:type="character" w:styleId="Meno">
    <w:name w:val="Mention"/>
    <w:basedOn w:val="Fontepargpadro"/>
    <w:uiPriority w:val="99"/>
    <w:semiHidden/>
    <w:unhideWhenUsed/>
    <w:rsid w:val="00B76C89"/>
    <w:rPr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B76C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B76C8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rsid w:val="00B76C8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6C89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B76C89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B76C89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B76C89"/>
  </w:style>
  <w:style w:type="character" w:styleId="Nmerodepgina">
    <w:name w:val="page number"/>
    <w:basedOn w:val="Fontepargpadro"/>
    <w:uiPriority w:val="99"/>
    <w:semiHidden/>
    <w:unhideWhenUsed/>
    <w:rsid w:val="00B76C89"/>
  </w:style>
  <w:style w:type="paragraph" w:styleId="TextosemFormatao">
    <w:name w:val="Plain Text"/>
    <w:basedOn w:val="Normal"/>
    <w:link w:val="TextosemFormataoChar"/>
    <w:uiPriority w:val="99"/>
    <w:semiHidden/>
    <w:unhideWhenUsed/>
    <w:rsid w:val="00B76C89"/>
    <w:pPr>
      <w:spacing w:after="0" w:line="240" w:lineRule="auto"/>
    </w:pPr>
    <w:rPr>
      <w:rFonts w:ascii="Consolas" w:hAnsi="Consola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B76C89"/>
    <w:rPr>
      <w:rFonts w:ascii="Consolas" w:hAnsi="Consolas"/>
    </w:rPr>
  </w:style>
  <w:style w:type="paragraph" w:styleId="Citao">
    <w:name w:val="Quote"/>
    <w:basedOn w:val="Normal"/>
    <w:next w:val="Normal"/>
    <w:link w:val="CitaoChar"/>
    <w:uiPriority w:val="29"/>
    <w:semiHidden/>
    <w:rsid w:val="00B76C8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C89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B76C89"/>
  </w:style>
  <w:style w:type="character" w:customStyle="1" w:styleId="SaudaoChar">
    <w:name w:val="Saudação Char"/>
    <w:basedOn w:val="Fontepargpadro"/>
    <w:link w:val="Saudao"/>
    <w:uiPriority w:val="99"/>
    <w:semiHidden/>
    <w:rsid w:val="00B76C89"/>
  </w:style>
  <w:style w:type="paragraph" w:styleId="Assinatura">
    <w:name w:val="Signature"/>
    <w:basedOn w:val="Normal"/>
    <w:link w:val="AssinaturaChar"/>
    <w:uiPriority w:val="99"/>
    <w:semiHidden/>
    <w:unhideWhenUsed/>
    <w:rsid w:val="00B76C89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B76C89"/>
  </w:style>
  <w:style w:type="character" w:styleId="Hiperlinkinteligente">
    <w:name w:val="Smart Hyperlink"/>
    <w:basedOn w:val="Fontepargpadro"/>
    <w:uiPriority w:val="99"/>
    <w:semiHidden/>
    <w:unhideWhenUsed/>
    <w:rsid w:val="00B76C89"/>
    <w:rPr>
      <w:u w:val="dotted"/>
    </w:rPr>
  </w:style>
  <w:style w:type="character" w:styleId="Linkinteligente">
    <w:name w:val="Smart Link"/>
    <w:basedOn w:val="Fontepargpadro"/>
    <w:uiPriority w:val="99"/>
    <w:semiHidden/>
    <w:unhideWhenUsed/>
    <w:rsid w:val="00B76C89"/>
    <w:rPr>
      <w:color w:val="0000FF"/>
      <w:u w:val="single"/>
      <w:shd w:val="clear" w:color="auto" w:fill="F3F2F1"/>
    </w:rPr>
  </w:style>
  <w:style w:type="character" w:styleId="Forte">
    <w:name w:val="Strong"/>
    <w:basedOn w:val="Fontepargpadro"/>
    <w:uiPriority w:val="22"/>
    <w:semiHidden/>
    <w:rsid w:val="00B76C89"/>
    <w:rPr>
      <w:b/>
      <w:bCs/>
    </w:rPr>
  </w:style>
  <w:style w:type="character" w:styleId="nfaseSutil">
    <w:name w:val="Subtle Emphasis"/>
    <w:basedOn w:val="Fontepargpadro"/>
    <w:uiPriority w:val="19"/>
    <w:semiHidden/>
    <w:rsid w:val="00B76C89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rsid w:val="00B76C89"/>
    <w:rPr>
      <w:smallCaps/>
      <w:color w:val="5A5A5A" w:themeColor="text1" w:themeTint="A5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B76C89"/>
    <w:pPr>
      <w:spacing w:after="0"/>
      <w:ind w:left="210" w:hanging="21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B76C89"/>
    <w:pPr>
      <w:spacing w:after="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B76C8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B76C89"/>
    <w:pPr>
      <w:spacing w:after="100"/>
      <w:ind w:left="63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B76C89"/>
    <w:pPr>
      <w:spacing w:after="100"/>
      <w:ind w:left="84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B76C89"/>
    <w:pPr>
      <w:spacing w:after="100"/>
      <w:ind w:left="105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B76C89"/>
    <w:pPr>
      <w:spacing w:after="100"/>
      <w:ind w:left="126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B76C89"/>
    <w:pPr>
      <w:spacing w:after="100"/>
      <w:ind w:left="147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B76C89"/>
    <w:pPr>
      <w:spacing w:after="100"/>
      <w:ind w:left="1680"/>
    </w:pPr>
  </w:style>
  <w:style w:type="character" w:styleId="MenoPendente">
    <w:name w:val="Unresolved Mention"/>
    <w:basedOn w:val="Fontepargpadro"/>
    <w:uiPriority w:val="99"/>
    <w:semiHidden/>
    <w:unhideWhenUsed/>
    <w:rsid w:val="00B76C89"/>
    <w:rPr>
      <w:color w:val="605E5C"/>
      <w:shd w:val="clear" w:color="auto" w:fill="E1DFDD"/>
    </w:rPr>
  </w:style>
  <w:style w:type="table" w:customStyle="1" w:styleId="DLWTableTeal">
    <w:name w:val="DLW Table Teal"/>
    <w:basedOn w:val="DLWTableRed"/>
    <w:uiPriority w:val="99"/>
    <w:rsid w:val="006926A7"/>
    <w:tblPr/>
    <w:tblStylePr w:type="firstRow">
      <w:rPr>
        <w:color w:val="F5F5F5" w:themeColor="background1"/>
      </w:rPr>
      <w:tblPr/>
      <w:tcPr>
        <w:shd w:val="clear" w:color="auto" w:fill="72C4BF" w:themeFill="accent5"/>
      </w:tcPr>
    </w:tblStylePr>
  </w:style>
  <w:style w:type="table" w:customStyle="1" w:styleId="DLWTablePurple">
    <w:name w:val="DLW Table Purple"/>
    <w:basedOn w:val="DLWTableRed"/>
    <w:uiPriority w:val="99"/>
    <w:rsid w:val="006926A7"/>
    <w:tblPr/>
    <w:tblStylePr w:type="firstRow">
      <w:rPr>
        <w:color w:val="F5F5F5" w:themeColor="background1"/>
      </w:rPr>
      <w:tblPr/>
      <w:tcPr>
        <w:shd w:val="clear" w:color="auto" w:fill="AD9BCB" w:themeFill="accent6"/>
      </w:tcPr>
    </w:tblStylePr>
  </w:style>
  <w:style w:type="paragraph" w:customStyle="1" w:styleId="Heading3withoutnumbering">
    <w:name w:val="Heading 3 without numbering"/>
    <w:basedOn w:val="Ttulo3"/>
    <w:link w:val="Heading3withoutnumberingChar"/>
    <w:uiPriority w:val="4"/>
    <w:qFormat/>
    <w:rsid w:val="008879BA"/>
    <w:pPr>
      <w:numPr>
        <w:ilvl w:val="0"/>
        <w:numId w:val="0"/>
      </w:numPr>
    </w:pPr>
  </w:style>
  <w:style w:type="character" w:customStyle="1" w:styleId="Heading3withoutnumberingChar">
    <w:name w:val="Heading 3 without numbering Char"/>
    <w:basedOn w:val="Ttulo3Char"/>
    <w:link w:val="Heading3withoutnumbering"/>
    <w:uiPriority w:val="4"/>
    <w:rsid w:val="008879BA"/>
    <w:rPr>
      <w:rFonts w:asciiTheme="majorHAnsi" w:eastAsiaTheme="majorEastAsia" w:hAnsiTheme="majorHAnsi" w:cstheme="majorBidi"/>
      <w:color w:val="C42828" w:themeColor="accen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elawareconsulting.sharepoint.com/sites/Inside-branding/delaware%20Templates/delaware%20Word%20template%20-%20title%20pag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1FD03AB7FA4006AA454A1B242A29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860B0A-D297-4774-BEBB-8CB678185319}"/>
      </w:docPartPr>
      <w:docPartBody>
        <w:p w:rsidR="00590E3F" w:rsidRDefault="00590E3F">
          <w:pPr>
            <w:pStyle w:val="0F1FD03AB7FA4006AA454A1B242A290E"/>
          </w:pPr>
          <w:r w:rsidRPr="001B3C02">
            <w:rPr>
              <w:rStyle w:val="TextodoEspaoReservado"/>
            </w:rPr>
            <w:t>[Title]</w:t>
          </w:r>
        </w:p>
      </w:docPartBody>
    </w:docPart>
    <w:docPart>
      <w:docPartPr>
        <w:name w:val="74290DFF99A6405E830988FC47756E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61CD33-1364-4A86-82FC-B4BC8374BC0A}"/>
      </w:docPartPr>
      <w:docPartBody>
        <w:p w:rsidR="00590E3F" w:rsidRDefault="00590E3F">
          <w:pPr>
            <w:pStyle w:val="74290DFF99A6405E830988FC47756E26"/>
          </w:pPr>
          <w:r w:rsidRPr="00A31AE9">
            <w:rPr>
              <w:rStyle w:val="TextodoEspaoReservado"/>
            </w:rPr>
            <w:t>[Subtitle]</w:t>
          </w:r>
        </w:p>
      </w:docPartBody>
    </w:docPart>
    <w:docPart>
      <w:docPartPr>
        <w:name w:val="C3CABD8F74D4479DB06F81D438A359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68E839-5212-4E90-9EEC-687AFC5CA9C0}"/>
      </w:docPartPr>
      <w:docPartBody>
        <w:p w:rsidR="00590E3F" w:rsidRDefault="00590E3F">
          <w:pPr>
            <w:pStyle w:val="C3CABD8F74D4479DB06F81D438A3599A"/>
          </w:pPr>
          <w:r w:rsidRPr="00E25B48">
            <w:rPr>
              <w:rStyle w:val="TextodoEspaoReservado"/>
            </w:rPr>
            <w:t>[Publish Date]</w:t>
          </w:r>
        </w:p>
      </w:docPartBody>
    </w:docPart>
    <w:docPart>
      <w:docPartPr>
        <w:name w:val="B151096B714240E9A0796E06FF2470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F6A8A-2EE4-452E-BF16-073EF85F6D06}"/>
      </w:docPartPr>
      <w:docPartBody>
        <w:p w:rsidR="00590E3F" w:rsidRDefault="00590E3F">
          <w:pPr>
            <w:pStyle w:val="B151096B714240E9A0796E06FF247058"/>
          </w:pPr>
          <w:r w:rsidRPr="00E25B48">
            <w:rPr>
              <w:rStyle w:val="TextodoEspaoReservado"/>
            </w:rPr>
            <w:t>[Version]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3F"/>
    <w:rsid w:val="003624D1"/>
    <w:rsid w:val="00590E3F"/>
    <w:rsid w:val="00D3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F1FD03AB7FA4006AA454A1B242A290E">
    <w:name w:val="0F1FD03AB7FA4006AA454A1B242A290E"/>
  </w:style>
  <w:style w:type="paragraph" w:customStyle="1" w:styleId="74290DFF99A6405E830988FC47756E26">
    <w:name w:val="74290DFF99A6405E830988FC47756E26"/>
  </w:style>
  <w:style w:type="paragraph" w:customStyle="1" w:styleId="C3CABD8F74D4479DB06F81D438A3599A">
    <w:name w:val="C3CABD8F74D4479DB06F81D438A3599A"/>
  </w:style>
  <w:style w:type="paragraph" w:customStyle="1" w:styleId="B151096B714240E9A0796E06FF247058">
    <w:name w:val="B151096B714240E9A0796E06FF2470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elaware">
      <a:dk1>
        <a:sysClr val="windowText" lastClr="000000"/>
      </a:dk1>
      <a:lt1>
        <a:srgbClr val="F5F5F5"/>
      </a:lt1>
      <a:dk2>
        <a:srgbClr val="3C3C3B"/>
      </a:dk2>
      <a:lt2>
        <a:srgbClr val="9A999A"/>
      </a:lt2>
      <a:accent1>
        <a:srgbClr val="C42828"/>
      </a:accent1>
      <a:accent2>
        <a:srgbClr val="941914"/>
      </a:accent2>
      <a:accent3>
        <a:srgbClr val="E9473F"/>
      </a:accent3>
      <a:accent4>
        <a:srgbClr val="EE7684"/>
      </a:accent4>
      <a:accent5>
        <a:srgbClr val="72C4BF"/>
      </a:accent5>
      <a:accent6>
        <a:srgbClr val="AD9BC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356211D470D438FEA7AA8FE978C1A" ma:contentTypeVersion="3" ma:contentTypeDescription="Create a new document." ma:contentTypeScope="" ma:versionID="6cff12f9dd256b54c3f54fbcf9ba0975">
  <xsd:schema xmlns:xsd="http://www.w3.org/2001/XMLSchema" xmlns:xs="http://www.w3.org/2001/XMLSchema" xmlns:p="http://schemas.microsoft.com/office/2006/metadata/properties" xmlns:ns2="6fe5b206-720c-47e1-a2f6-247ae5cfd84f" targetNamespace="http://schemas.microsoft.com/office/2006/metadata/properties" ma:root="true" ma:fieldsID="b114b3342255db0431b352e579b5966b" ns2:_="">
    <xsd:import namespace="6fe5b206-720c-47e1-a2f6-247ae5cfd8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5b206-720c-47e1-a2f6-247ae5cfd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7F195C-5BF2-4559-A1B3-EA671139AA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F5D2CE-6574-4A16-8E48-54BBCBB082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D641C6-1967-4435-83A4-2C0506538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e5b206-720c-47e1-a2f6-247ae5cfd8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39E48EF-1980-4CCA-8299-35EC20A3E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delaware%20Word%20template%20-%20title%20page.dotx</Template>
  <TotalTime>1</TotalTime>
  <Pages>5</Pages>
  <Words>673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Subtitle</dc:subject>
  <dc:creator>Neto, Nelson</dc:creator>
  <cp:keywords/>
  <dc:description/>
  <cp:lastModifiedBy>Nelson Neto</cp:lastModifiedBy>
  <cp:revision>2</cp:revision>
  <cp:lastPrinted>2021-05-04T12:43:00Z</cp:lastPrinted>
  <dcterms:created xsi:type="dcterms:W3CDTF">2026-03-04T12:28:00Z</dcterms:created>
  <dcterms:modified xsi:type="dcterms:W3CDTF">2026-03-04T12:42:00Z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0x0101000AB356211D470D438FEA7AA8FE978C1A</vt:lpwstr>
  </property>
</Properties>
</file>